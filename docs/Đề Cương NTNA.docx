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DB29C2" w14:textId="77777777" w:rsidR="00126952" w:rsidRPr="00593E40" w:rsidRDefault="00126952" w:rsidP="00126952">
      <w:pPr>
        <w:rPr>
          <w:szCs w:val="26"/>
        </w:rPr>
      </w:pPr>
    </w:p>
    <w:tbl>
      <w:tblPr>
        <w:tblW w:w="10357" w:type="dxa"/>
        <w:jc w:val="center"/>
        <w:tblLook w:val="0000" w:firstRow="0" w:lastRow="0" w:firstColumn="0" w:lastColumn="0" w:noHBand="0" w:noVBand="0"/>
      </w:tblPr>
      <w:tblGrid>
        <w:gridCol w:w="4697"/>
        <w:gridCol w:w="5660"/>
      </w:tblGrid>
      <w:tr w:rsidR="00126952" w:rsidRPr="00593E40" w14:paraId="5B6AB6BA" w14:textId="77777777" w:rsidTr="00D226DD">
        <w:trPr>
          <w:trHeight w:val="1300"/>
          <w:jc w:val="center"/>
        </w:trPr>
        <w:tc>
          <w:tcPr>
            <w:tcW w:w="4697" w:type="dxa"/>
          </w:tcPr>
          <w:p w14:paraId="26DDBF1C" w14:textId="77777777" w:rsidR="00126952" w:rsidRPr="00593E40" w:rsidRDefault="00126952" w:rsidP="00D226DD">
            <w:pPr>
              <w:spacing w:after="40"/>
              <w:ind w:left="-142" w:right="-192"/>
              <w:jc w:val="center"/>
              <w:rPr>
                <w:noProof/>
                <w:szCs w:val="26"/>
              </w:rPr>
            </w:pPr>
            <w:bookmarkStart w:id="0" w:name="_Hlk215061246"/>
            <w:r w:rsidRPr="00593E40">
              <w:rPr>
                <w:szCs w:val="26"/>
              </w:rPr>
              <w:br w:type="page"/>
            </w:r>
            <w:r w:rsidRPr="00593E40">
              <w:rPr>
                <w:noProof/>
                <w:szCs w:val="26"/>
              </w:rPr>
              <w:t xml:space="preserve">TRƯỜNG ĐẠI HỌC CÔNG NGHỆ </w:t>
            </w:r>
          </w:p>
          <w:p w14:paraId="23F96187" w14:textId="77777777" w:rsidR="00126952" w:rsidRPr="00593E40" w:rsidRDefault="00126952" w:rsidP="00D226DD">
            <w:pPr>
              <w:spacing w:after="40"/>
              <w:ind w:left="-142" w:right="-192"/>
              <w:jc w:val="center"/>
              <w:rPr>
                <w:noProof/>
                <w:szCs w:val="26"/>
              </w:rPr>
            </w:pPr>
            <w:r w:rsidRPr="00593E40">
              <w:rPr>
                <w:noProof/>
                <w:szCs w:val="26"/>
              </w:rPr>
              <w:t>THÔNG TIN VÀ TRUYỀN THÔNG</w:t>
            </w:r>
          </w:p>
          <w:p w14:paraId="311F2F0B" w14:textId="2D57DD1D" w:rsidR="00126952" w:rsidRPr="00593E40" w:rsidRDefault="00126952" w:rsidP="00D226DD">
            <w:pPr>
              <w:spacing w:after="40"/>
              <w:jc w:val="center"/>
              <w:rPr>
                <w:b/>
                <w:noProof/>
                <w:szCs w:val="26"/>
              </w:rPr>
            </w:pPr>
            <w:r w:rsidRPr="00593E40">
              <w:rPr>
                <w:b/>
                <w:noProof/>
                <w:szCs w:val="26"/>
              </w:rPr>
              <mc:AlternateContent>
                <mc:Choice Requires="wps">
                  <w:drawing>
                    <wp:anchor distT="0" distB="0" distL="114300" distR="114300" simplePos="0" relativeHeight="251658242" behindDoc="0" locked="0" layoutInCell="1" allowOverlap="1" wp14:anchorId="61F60ECF" wp14:editId="37A317CE">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86ABCE"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"/>
                  </w:pict>
                </mc:Fallback>
              </mc:AlternateContent>
            </w:r>
            <w:r w:rsidRPr="00593E40">
              <w:rPr>
                <w:b/>
                <w:noProof/>
                <w:szCs w:val="26"/>
              </w:rPr>
              <w:t>KHOA</w:t>
            </w:r>
            <w:r w:rsidR="009831FF" w:rsidRPr="00593E40">
              <w:rPr>
                <w:b/>
                <w:noProof/>
                <w:szCs w:val="26"/>
              </w:rPr>
              <w:t xml:space="preserve"> CÔNG NGHỆ THÔNG TIN</w:t>
            </w:r>
          </w:p>
        </w:tc>
        <w:tc>
          <w:tcPr>
            <w:tcW w:w="5660" w:type="dxa"/>
          </w:tcPr>
          <w:p w14:paraId="145C78EA" w14:textId="77777777" w:rsidR="00126952" w:rsidRPr="00593E40" w:rsidRDefault="00126952" w:rsidP="00D226DD">
            <w:pPr>
              <w:spacing w:after="40"/>
              <w:jc w:val="center"/>
              <w:rPr>
                <w:b/>
                <w:noProof/>
                <w:szCs w:val="26"/>
              </w:rPr>
            </w:pPr>
            <w:r w:rsidRPr="00593E40">
              <w:rPr>
                <w:b/>
                <w:noProof/>
                <w:szCs w:val="26"/>
              </w:rPr>
              <w:t>CỘNG HÒA XÃ HỘI CHỦ NGHĨA VIỆT NAM</w:t>
            </w:r>
          </w:p>
          <w:p w14:paraId="3A975A29" w14:textId="77777777" w:rsidR="00126952" w:rsidRPr="00593E40" w:rsidRDefault="00126952" w:rsidP="00D226DD">
            <w:pPr>
              <w:spacing w:after="40"/>
              <w:jc w:val="center"/>
              <w:rPr>
                <w:b/>
                <w:noProof/>
                <w:sz w:val="28"/>
              </w:rPr>
            </w:pPr>
            <w:r w:rsidRPr="00593E40">
              <w:rPr>
                <w:noProof/>
                <w:sz w:val="28"/>
              </w:rPr>
              <mc:AlternateContent>
                <mc:Choice Requires="wps">
                  <w:drawing>
                    <wp:anchor distT="0" distB="0" distL="114300" distR="114300" simplePos="0" relativeHeight="251658241" behindDoc="0" locked="0" layoutInCell="1" allowOverlap="1" wp14:anchorId="06D5164D" wp14:editId="37C540FE">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473B0" id="Straight Arrow Connector 1" o:spid="_x0000_s1026" type="#_x0000_t32" style="position:absolute;margin-left:58.15pt;margin-top:18.5pt;width:158.4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"/>
                  </w:pict>
                </mc:Fallback>
              </mc:AlternateContent>
            </w:r>
            <w:r w:rsidRPr="00593E40">
              <w:rPr>
                <w:b/>
                <w:noProof/>
                <w:sz w:val="28"/>
              </w:rPr>
              <w:t>Độc lập - Tự do - Hạnh phúc</w:t>
            </w:r>
          </w:p>
        </w:tc>
      </w:tr>
    </w:tbl>
    <w:bookmarkEnd w:id="0"/>
    <w:p w14:paraId="27F0E3A0" w14:textId="77777777" w:rsidR="00126952" w:rsidRPr="00593E40" w:rsidRDefault="00126952" w:rsidP="007701BE">
      <w:pPr>
        <w:spacing w:before="240" w:after="240" w:line="480" w:lineRule="auto"/>
        <w:jc w:val="center"/>
        <w:rPr>
          <w:rFonts w:eastAsia="Calibri"/>
          <w:b/>
          <w:sz w:val="28"/>
        </w:rPr>
      </w:pPr>
      <w:r w:rsidRPr="00593E40">
        <w:rPr>
          <w:b/>
          <w:noProof/>
          <w:sz w:val="28"/>
        </w:rPr>
        <w:t xml:space="preserve">ĐỀ CƯƠNG </w:t>
      </w:r>
      <w:r w:rsidRPr="00593E40">
        <w:rPr>
          <w:rFonts w:eastAsia="Calibri"/>
          <w:b/>
          <w:sz w:val="28"/>
        </w:rPr>
        <w:t>ĐỒ ÁN</w:t>
      </w:r>
      <w:r w:rsidR="000D6A85" w:rsidRPr="00593E40">
        <w:rPr>
          <w:rFonts w:eastAsia="Calibri"/>
          <w:b/>
          <w:sz w:val="28"/>
        </w:rPr>
        <w:t xml:space="preserve"> </w:t>
      </w:r>
      <w:r w:rsidRPr="00593E40">
        <w:rPr>
          <w:rFonts w:eastAsia="Calibri"/>
          <w:b/>
          <w:sz w:val="28"/>
        </w:rPr>
        <w:t>/</w:t>
      </w:r>
      <w:r w:rsidR="000D6A85" w:rsidRPr="00593E40">
        <w:rPr>
          <w:rFonts w:eastAsia="Calibri"/>
          <w:b/>
          <w:sz w:val="28"/>
        </w:rPr>
        <w:t xml:space="preserve"> </w:t>
      </w:r>
      <w:r w:rsidRPr="00593E40">
        <w:rPr>
          <w:rFonts w:eastAsia="Calibri"/>
          <w:b/>
          <w:sz w:val="28"/>
        </w:rPr>
        <w:t>KHÓA LUẬN TỐT NGHIỆP</w:t>
      </w:r>
    </w:p>
    <w:p w14:paraId="5F5933BC" w14:textId="77777777" w:rsidR="008D1B5A" w:rsidRPr="00593E40" w:rsidRDefault="008D1B5A" w:rsidP="00047E44">
      <w:pPr>
        <w:spacing w:line="336" w:lineRule="auto"/>
        <w:rPr>
          <w:b/>
          <w:bCs/>
        </w:rPr>
      </w:pPr>
      <w:r w:rsidRPr="00593E40">
        <w:rPr>
          <w:b/>
          <w:bCs/>
        </w:rPr>
        <w:t>1. Thông tin sinh viên nhận đề tài</w:t>
      </w:r>
    </w:p>
    <w:p w14:paraId="7C229F7D" w14:textId="5E1F684B" w:rsidR="008D1B5A" w:rsidRPr="00593E40" w:rsidRDefault="008D1B5A" w:rsidP="00047E44">
      <w:pPr>
        <w:tabs>
          <w:tab w:val="left" w:leader="dot" w:pos="9498"/>
        </w:tabs>
        <w:spacing w:line="336" w:lineRule="auto"/>
        <w:rPr>
          <w:rFonts w:eastAsia="Calibri"/>
          <w:lang w:val="vi-VN"/>
        </w:rPr>
      </w:pPr>
      <w:r w:rsidRPr="00593E40">
        <w:rPr>
          <w:rFonts w:eastAsia="Calibri"/>
        </w:rPr>
        <w:t>Họ và tên:</w:t>
      </w:r>
      <w:r w:rsidR="009831FF" w:rsidRPr="00593E40">
        <w:rPr>
          <w:rFonts w:eastAsia="Calibri"/>
        </w:rPr>
        <w:t xml:space="preserve">    Nguyễn Thị </w:t>
      </w:r>
      <w:r w:rsidR="00E633D2" w:rsidRPr="00593E40">
        <w:rPr>
          <w:rFonts w:eastAsia="Calibri"/>
        </w:rPr>
        <w:t>Ngọc</w:t>
      </w:r>
      <w:r w:rsidR="00E633D2" w:rsidRPr="00593E40">
        <w:rPr>
          <w:rFonts w:eastAsia="Calibri"/>
          <w:lang w:val="vi-VN"/>
        </w:rPr>
        <w:t xml:space="preserve"> Anh</w:t>
      </w:r>
    </w:p>
    <w:p w14:paraId="574D89B3" w14:textId="03BBC5B2" w:rsidR="008D1B5A" w:rsidRPr="00593E40" w:rsidRDefault="008D1B5A" w:rsidP="00047E44">
      <w:pPr>
        <w:tabs>
          <w:tab w:val="center" w:leader="dot" w:pos="5103"/>
          <w:tab w:val="center" w:leader="dot" w:pos="9498"/>
        </w:tabs>
        <w:spacing w:line="336" w:lineRule="auto"/>
        <w:rPr>
          <w:rFonts w:eastAsia="Calibri"/>
        </w:rPr>
      </w:pPr>
      <w:bookmarkStart w:id="1" w:name="_Hlk215060249"/>
      <w:r w:rsidRPr="00593E40">
        <w:rPr>
          <w:rFonts w:eastAsia="Calibri"/>
        </w:rPr>
        <w:t xml:space="preserve">Mã sinh viên: </w:t>
      </w:r>
      <w:r w:rsidR="00E633D2" w:rsidRPr="00593E40">
        <w:rPr>
          <w:rFonts w:eastAsia="Calibri"/>
        </w:rPr>
        <w:t>DTC235230001</w:t>
      </w:r>
      <w:r w:rsidR="00E633D2" w:rsidRPr="00593E40">
        <w:rPr>
          <w:rFonts w:eastAsia="Calibri"/>
          <w:lang w:val="vi-VN"/>
        </w:rPr>
        <w:t xml:space="preserve">  </w:t>
      </w:r>
      <w:r w:rsidR="00593E40">
        <w:rPr>
          <w:rFonts w:eastAsia="Calibri"/>
          <w:lang w:val="vi-VN"/>
        </w:rPr>
        <w:t xml:space="preserve">                      </w:t>
      </w:r>
      <w:r w:rsidR="00E633D2" w:rsidRPr="00593E40">
        <w:rPr>
          <w:rFonts w:eastAsia="Calibri"/>
          <w:lang w:val="vi-VN"/>
        </w:rPr>
        <w:t xml:space="preserve"> </w:t>
      </w:r>
      <w:r w:rsidRPr="00593E40">
        <w:rPr>
          <w:rFonts w:eastAsia="Calibri"/>
        </w:rPr>
        <w:t xml:space="preserve">Lớp: </w:t>
      </w:r>
      <w:r w:rsidR="009831FF" w:rsidRPr="00593E40">
        <w:rPr>
          <w:rFonts w:eastAsia="Calibri"/>
        </w:rPr>
        <w:t>Hệ Thống Thông Tin</w:t>
      </w:r>
    </w:p>
    <w:bookmarkEnd w:id="1"/>
    <w:p w14:paraId="54A88BA4" w14:textId="2CB8712C" w:rsidR="008D1B5A" w:rsidRPr="001006AE" w:rsidRDefault="008D1B5A" w:rsidP="00047E44">
      <w:pPr>
        <w:tabs>
          <w:tab w:val="left" w:leader="dot" w:pos="4820"/>
          <w:tab w:val="left" w:leader="dot" w:pos="9498"/>
        </w:tabs>
        <w:spacing w:line="336" w:lineRule="auto"/>
        <w:rPr>
          <w:rFonts w:eastAsia="Calibri"/>
          <w:lang w:val="vi-VN"/>
        </w:rPr>
      </w:pPr>
      <w:r w:rsidRPr="00593E40">
        <w:rPr>
          <w:rFonts w:eastAsia="Calibri"/>
        </w:rPr>
        <w:t xml:space="preserve">Điện thoại: </w:t>
      </w:r>
      <w:r w:rsidR="001006AE">
        <w:rPr>
          <w:rFonts w:eastAsia="Calibri"/>
        </w:rPr>
        <w:t>0368961237</w:t>
      </w:r>
      <w:r w:rsidR="001006AE">
        <w:rPr>
          <w:rFonts w:eastAsia="Calibri"/>
          <w:lang w:val="vi-VN"/>
        </w:rPr>
        <w:t xml:space="preserve">                                    </w:t>
      </w:r>
      <w:r w:rsidRPr="00593E40">
        <w:rPr>
          <w:rFonts w:eastAsia="Calibri"/>
        </w:rPr>
        <w:t xml:space="preserve">Email: </w:t>
      </w:r>
      <w:r w:rsidR="00E633D2" w:rsidRPr="00593E40">
        <w:rPr>
          <w:rFonts w:eastAsia="Calibri"/>
        </w:rPr>
        <w:t>DTC235230001</w:t>
      </w:r>
      <w:r w:rsidR="009831FF" w:rsidRPr="00593E40">
        <w:rPr>
          <w:rFonts w:eastAsia="Calibri"/>
        </w:rPr>
        <w:t>@ictu.edu.vn</w:t>
      </w:r>
    </w:p>
    <w:p w14:paraId="6101F6D5" w14:textId="77777777" w:rsidR="008D1B5A" w:rsidRPr="00593E40" w:rsidRDefault="008D1B5A" w:rsidP="00047E44">
      <w:pPr>
        <w:tabs>
          <w:tab w:val="left" w:leader="dot" w:pos="9072"/>
        </w:tabs>
        <w:spacing w:line="336" w:lineRule="auto"/>
        <w:rPr>
          <w:rFonts w:eastAsia="Calibri"/>
          <w:b/>
        </w:rPr>
      </w:pPr>
      <w:r w:rsidRPr="00593E40">
        <w:rPr>
          <w:rFonts w:eastAsia="Calibri"/>
          <w:b/>
        </w:rPr>
        <w:t>2. Thông tin về giảng viên hướng dẫn</w:t>
      </w:r>
    </w:p>
    <w:p w14:paraId="23672492" w14:textId="559BEDFE" w:rsidR="008D1B5A" w:rsidRPr="00593E40" w:rsidRDefault="008D1B5A" w:rsidP="00047E44">
      <w:pPr>
        <w:tabs>
          <w:tab w:val="left" w:leader="dot" w:pos="9498"/>
        </w:tabs>
        <w:spacing w:line="336" w:lineRule="auto"/>
        <w:rPr>
          <w:rFonts w:eastAsia="Calibri"/>
        </w:rPr>
      </w:pPr>
      <w:r w:rsidRPr="00593E40">
        <w:rPr>
          <w:rFonts w:eastAsia="Calibri"/>
        </w:rPr>
        <w:t>Họ và tên:</w:t>
      </w:r>
      <w:r w:rsidR="009831FF" w:rsidRPr="00593E40">
        <w:rPr>
          <w:rFonts w:eastAsia="Calibri"/>
        </w:rPr>
        <w:t xml:space="preserve"> </w:t>
      </w:r>
      <w:r w:rsidR="00E633D2" w:rsidRPr="00593E40">
        <w:rPr>
          <w:rFonts w:eastAsia="Calibri"/>
        </w:rPr>
        <w:t>Nguyễn Quang Hiệp</w:t>
      </w:r>
    </w:p>
    <w:p w14:paraId="46F2AAB0" w14:textId="349B16BC" w:rsidR="008D1B5A" w:rsidRPr="00593E40" w:rsidRDefault="008D1B5A" w:rsidP="00047E44">
      <w:pPr>
        <w:tabs>
          <w:tab w:val="left" w:leader="dot" w:pos="9498"/>
        </w:tabs>
        <w:spacing w:line="336" w:lineRule="auto"/>
        <w:rPr>
          <w:rFonts w:eastAsia="Calibri"/>
          <w:lang w:val="vi-VN"/>
        </w:rPr>
      </w:pPr>
      <w:r w:rsidRPr="00593E40">
        <w:rPr>
          <w:rFonts w:eastAsia="Calibri"/>
        </w:rPr>
        <w:t>Học hàm, học vị</w:t>
      </w:r>
      <w:r w:rsidR="00E633D2" w:rsidRPr="00593E40">
        <w:rPr>
          <w:rFonts w:eastAsia="Calibri"/>
          <w:lang w:val="vi-VN"/>
        </w:rPr>
        <w:t xml:space="preserve">  Thạc sĩ</w:t>
      </w:r>
    </w:p>
    <w:p w14:paraId="668AFDDF" w14:textId="1F5F7459" w:rsidR="00047E44" w:rsidRPr="00593E40" w:rsidRDefault="00047E44" w:rsidP="00047E44">
      <w:pPr>
        <w:tabs>
          <w:tab w:val="left" w:leader="dot" w:pos="4820"/>
          <w:tab w:val="left" w:leader="dot" w:pos="9498"/>
        </w:tabs>
        <w:spacing w:line="336" w:lineRule="auto"/>
        <w:rPr>
          <w:rFonts w:eastAsia="Calibri"/>
        </w:rPr>
      </w:pPr>
      <w:bookmarkStart w:id="2" w:name="_Hlk215060143"/>
      <w:r w:rsidRPr="00593E40">
        <w:rPr>
          <w:rFonts w:eastAsia="Calibri"/>
        </w:rPr>
        <w:t xml:space="preserve">Khoa: </w:t>
      </w:r>
      <w:r w:rsidR="009831FF" w:rsidRPr="00593E40">
        <w:rPr>
          <w:rFonts w:eastAsia="Calibri"/>
        </w:rPr>
        <w:t>Công Nghệ Thông Tin</w:t>
      </w:r>
      <w:r w:rsidR="00593E40">
        <w:rPr>
          <w:rFonts w:eastAsia="Calibri"/>
          <w:lang w:val="vi-VN"/>
        </w:rPr>
        <w:t xml:space="preserve">                             </w:t>
      </w:r>
      <w:r w:rsidRPr="00593E40">
        <w:rPr>
          <w:rFonts w:eastAsia="Calibri"/>
        </w:rPr>
        <w:t xml:space="preserve">Bộ môn: </w:t>
      </w:r>
      <w:r w:rsidR="00771574" w:rsidRPr="00771574">
        <w:rPr>
          <w:rFonts w:eastAsia="Calibri"/>
        </w:rPr>
        <w:t>HTTT</w:t>
      </w:r>
    </w:p>
    <w:bookmarkEnd w:id="2"/>
    <w:p w14:paraId="7D3A4F57" w14:textId="349DA110" w:rsidR="008D1B5A" w:rsidRPr="00593E40" w:rsidRDefault="008D1B5A" w:rsidP="00047E44">
      <w:pPr>
        <w:tabs>
          <w:tab w:val="left" w:leader="dot" w:pos="4820"/>
          <w:tab w:val="left" w:leader="dot" w:pos="9498"/>
        </w:tabs>
        <w:spacing w:line="336" w:lineRule="auto"/>
        <w:rPr>
          <w:rFonts w:eastAsia="Calibri"/>
        </w:rPr>
      </w:pPr>
      <w:r w:rsidRPr="00593E40">
        <w:rPr>
          <w:rFonts w:eastAsia="Calibri"/>
        </w:rPr>
        <w:t xml:space="preserve">Điện thoại: </w:t>
      </w:r>
      <w:r w:rsidR="00771574" w:rsidRPr="00771574">
        <w:rPr>
          <w:rFonts w:eastAsia="Calibri"/>
        </w:rPr>
        <w:t>0915122722</w:t>
      </w:r>
      <w:r w:rsidR="00593E40">
        <w:rPr>
          <w:rFonts w:eastAsia="Calibri"/>
          <w:lang w:val="vi-VN"/>
        </w:rPr>
        <w:t xml:space="preserve">                              </w:t>
      </w:r>
      <w:r w:rsidR="00771574">
        <w:rPr>
          <w:rFonts w:eastAsia="Calibri"/>
          <w:lang w:val="vi-VN"/>
        </w:rPr>
        <w:t xml:space="preserve">     </w:t>
      </w:r>
      <w:r w:rsidR="00593E40">
        <w:rPr>
          <w:rFonts w:eastAsia="Calibri"/>
          <w:lang w:val="vi-VN"/>
        </w:rPr>
        <w:t xml:space="preserve">  </w:t>
      </w:r>
      <w:r w:rsidRPr="00593E40">
        <w:rPr>
          <w:rFonts w:eastAsia="Calibri"/>
        </w:rPr>
        <w:t>Email:</w:t>
      </w:r>
      <w:r w:rsidR="00771574">
        <w:rPr>
          <w:rFonts w:eastAsia="Calibri"/>
        </w:rPr>
        <w:t>nqhiep</w:t>
      </w:r>
      <w:r w:rsidR="00771574">
        <w:rPr>
          <w:rFonts w:eastAsia="Calibri"/>
          <w:lang w:val="vi-VN"/>
        </w:rPr>
        <w:t>@ictu.edu.vn</w:t>
      </w:r>
      <w:r w:rsidRPr="00593E40">
        <w:rPr>
          <w:rFonts w:eastAsia="Calibri"/>
        </w:rPr>
        <w:t xml:space="preserve"> </w:t>
      </w:r>
    </w:p>
    <w:p w14:paraId="4102BC0F" w14:textId="52FDACD9" w:rsidR="00D8404C" w:rsidRPr="001006AE" w:rsidRDefault="008D1B5A" w:rsidP="00047E44">
      <w:pPr>
        <w:tabs>
          <w:tab w:val="center" w:leader="dot" w:pos="9498"/>
        </w:tabs>
        <w:spacing w:line="336" w:lineRule="auto"/>
        <w:rPr>
          <w:b/>
          <w:bCs/>
          <w:szCs w:val="26"/>
          <w:lang w:val="vi-VN"/>
        </w:rPr>
      </w:pPr>
      <w:r w:rsidRPr="00593E40">
        <w:rPr>
          <w:b/>
          <w:bCs/>
          <w:szCs w:val="26"/>
        </w:rPr>
        <w:t>3</w:t>
      </w:r>
      <w:r w:rsidR="00126952" w:rsidRPr="00593E40">
        <w:rPr>
          <w:b/>
          <w:bCs/>
          <w:szCs w:val="26"/>
        </w:rPr>
        <w:t xml:space="preserve">. Đề tài: </w:t>
      </w:r>
      <w:r w:rsidR="001006AE" w:rsidRPr="001006AE">
        <w:rPr>
          <w:szCs w:val="26"/>
        </w:rPr>
        <w:t xml:space="preserve">Ứng dụng thị giác máy tính và mô hình RAG xây dựng hệ thống đo kích thước bàn chân qua ảnh điện thoại và tư vấn chọn size </w:t>
      </w:r>
      <w:r w:rsidR="001006AE">
        <w:rPr>
          <w:szCs w:val="26"/>
        </w:rPr>
        <w:t>giày</w:t>
      </w:r>
      <w:r w:rsidR="001006AE">
        <w:rPr>
          <w:szCs w:val="26"/>
          <w:lang w:val="vi-VN"/>
        </w:rPr>
        <w:t>.</w:t>
      </w:r>
    </w:p>
    <w:p w14:paraId="20F5643E" w14:textId="033EEC86" w:rsidR="00D8404C" w:rsidRPr="00670BE3" w:rsidRDefault="008D1B5A" w:rsidP="00047E44">
      <w:pPr>
        <w:spacing w:line="336" w:lineRule="auto"/>
        <w:rPr>
          <w:szCs w:val="26"/>
          <w:lang w:val="vi-VN"/>
        </w:rPr>
      </w:pPr>
      <w:r w:rsidRPr="00593E40">
        <w:rPr>
          <w:b/>
          <w:bCs/>
          <w:szCs w:val="26"/>
        </w:rPr>
        <w:t>4</w:t>
      </w:r>
      <w:r w:rsidR="00126952" w:rsidRPr="00593E40">
        <w:rPr>
          <w:b/>
          <w:bCs/>
          <w:szCs w:val="26"/>
        </w:rPr>
        <w:t>. Thời gian thực hiện:</w:t>
      </w:r>
      <w:r w:rsidR="00126952" w:rsidRPr="00593E40">
        <w:rPr>
          <w:szCs w:val="26"/>
        </w:rPr>
        <w:t xml:space="preserve"> </w:t>
      </w:r>
      <w:r w:rsidR="00DB47D3" w:rsidRPr="00593E40">
        <w:rPr>
          <w:szCs w:val="26"/>
        </w:rPr>
        <w:t>10</w:t>
      </w:r>
      <w:r w:rsidR="00126952" w:rsidRPr="00593E40">
        <w:rPr>
          <w:szCs w:val="26"/>
        </w:rPr>
        <w:t xml:space="preserve"> tuần, từ </w:t>
      </w:r>
      <w:r w:rsidR="00DB47D3" w:rsidRPr="00593E40">
        <w:rPr>
          <w:szCs w:val="26"/>
        </w:rPr>
        <w:t>ngày</w:t>
      </w:r>
      <w:r w:rsidR="00670BE3">
        <w:rPr>
          <w:szCs w:val="26"/>
          <w:lang w:val="vi-VN"/>
        </w:rPr>
        <w:t xml:space="preserve"> 28/09/2026</w:t>
      </w:r>
      <w:r w:rsidR="003C6059" w:rsidRPr="00593E40">
        <w:rPr>
          <w:szCs w:val="26"/>
        </w:rPr>
        <w:t xml:space="preserve"> </w:t>
      </w:r>
      <w:r w:rsidR="00126952" w:rsidRPr="00593E40">
        <w:rPr>
          <w:szCs w:val="26"/>
        </w:rPr>
        <w:t xml:space="preserve">đến </w:t>
      </w:r>
      <w:r w:rsidR="00DB47D3" w:rsidRPr="00593E40">
        <w:rPr>
          <w:szCs w:val="26"/>
        </w:rPr>
        <w:t>ngày</w:t>
      </w:r>
      <w:r w:rsidR="00670BE3">
        <w:rPr>
          <w:szCs w:val="26"/>
          <w:lang w:val="vi-VN"/>
        </w:rPr>
        <w:t xml:space="preserve"> 7/12/2026</w:t>
      </w:r>
    </w:p>
    <w:p w14:paraId="25E10A69" w14:textId="0D4CA24F" w:rsidR="002D1F7C" w:rsidRPr="00C15D4F" w:rsidRDefault="008D1B5A" w:rsidP="00C15D4F">
      <w:pPr>
        <w:tabs>
          <w:tab w:val="center" w:leader="dot" w:pos="9498"/>
        </w:tabs>
        <w:spacing w:line="336" w:lineRule="auto"/>
        <w:rPr>
          <w:b/>
          <w:bCs/>
          <w:szCs w:val="26"/>
          <w:lang w:val="vi-VN"/>
        </w:rPr>
      </w:pPr>
      <w:r w:rsidRPr="00593E40">
        <w:rPr>
          <w:b/>
          <w:bCs/>
          <w:szCs w:val="26"/>
        </w:rPr>
        <w:t xml:space="preserve">5. </w:t>
      </w:r>
      <w:r w:rsidR="00126952" w:rsidRPr="00593E40">
        <w:rPr>
          <w:b/>
          <w:bCs/>
          <w:szCs w:val="26"/>
        </w:rPr>
        <w:t xml:space="preserve">Mục tiêu: </w:t>
      </w:r>
      <w:r w:rsidR="00C15D4F">
        <w:rPr>
          <w:szCs w:val="26"/>
        </w:rPr>
        <w:t>Đ</w:t>
      </w:r>
      <w:r w:rsidR="00C15D4F" w:rsidRPr="00C15D4F">
        <w:rPr>
          <w:szCs w:val="26"/>
        </w:rPr>
        <w:t xml:space="preserve">ể người dùng có thể tự đo kích thước bàn chân bằng ảnh chụp từ điện </w:t>
      </w:r>
      <w:r w:rsidR="009A16C7">
        <w:rPr>
          <w:szCs w:val="26"/>
        </w:rPr>
        <w:t>cammera</w:t>
      </w:r>
      <w:r w:rsidR="00C15D4F" w:rsidRPr="00C15D4F">
        <w:rPr>
          <w:szCs w:val="26"/>
        </w:rPr>
        <w:t>, từ đó xác định size giày phù hợp theo từng hãng và sử dụng RAG kết hợp LLM để tư vấn, gợi ý sản phẩm phù hợp với nhu cầu của người dùng</w:t>
      </w:r>
    </w:p>
    <w:p w14:paraId="4559362F" w14:textId="77777777" w:rsidR="00D8404C" w:rsidRPr="00593E40" w:rsidRDefault="008D1B5A" w:rsidP="004275E3">
      <w:pPr>
        <w:spacing w:line="288" w:lineRule="auto"/>
        <w:rPr>
          <w:b/>
          <w:bCs/>
          <w:szCs w:val="26"/>
        </w:rPr>
      </w:pPr>
      <w:r w:rsidRPr="00593E40">
        <w:rPr>
          <w:b/>
          <w:bCs/>
          <w:szCs w:val="26"/>
        </w:rPr>
        <w:t>6</w:t>
      </w:r>
      <w:r w:rsidR="003C6059" w:rsidRPr="00593E40">
        <w:rPr>
          <w:b/>
          <w:bCs/>
          <w:szCs w:val="26"/>
        </w:rPr>
        <w:t xml:space="preserve">. </w:t>
      </w:r>
      <w:r w:rsidR="00864851" w:rsidRPr="00593E40">
        <w:rPr>
          <w:b/>
          <w:bCs/>
          <w:szCs w:val="26"/>
        </w:rPr>
        <w:t>Yêu cầu về c</w:t>
      </w:r>
      <w:r w:rsidR="003C6059" w:rsidRPr="00593E40">
        <w:rPr>
          <w:b/>
          <w:bCs/>
          <w:szCs w:val="26"/>
        </w:rPr>
        <w:t>huẩn năng lực</w:t>
      </w:r>
    </w:p>
    <w:p w14:paraId="0A809353" w14:textId="77777777" w:rsidR="009D0F48" w:rsidRPr="00593E40" w:rsidRDefault="005148E1" w:rsidP="004275E3">
      <w:pPr>
        <w:spacing w:line="288" w:lineRule="auto"/>
        <w:rPr>
          <w:i/>
          <w:iCs/>
          <w:sz w:val="22"/>
          <w:szCs w:val="22"/>
        </w:rPr>
      </w:pPr>
      <w:r w:rsidRPr="00593E40">
        <w:rPr>
          <w:i/>
          <w:iCs/>
          <w:sz w:val="22"/>
          <w:szCs w:val="22"/>
        </w:rPr>
        <w:t xml:space="preserve">Giáo viên </w:t>
      </w:r>
      <w:r w:rsidRPr="00593E40">
        <w:rPr>
          <w:b/>
          <w:bCs/>
          <w:i/>
          <w:iCs/>
          <w:sz w:val="22"/>
          <w:szCs w:val="22"/>
        </w:rPr>
        <w:t>không</w:t>
      </w:r>
      <w:r w:rsidRPr="00593E40">
        <w:rPr>
          <w:i/>
          <w:iCs/>
          <w:sz w:val="22"/>
          <w:szCs w:val="22"/>
        </w:rPr>
        <w:t xml:space="preserve"> sửa nội dung này. </w:t>
      </w:r>
      <w:r w:rsidR="009D0F48" w:rsidRPr="00593E40">
        <w:rPr>
          <w:i/>
          <w:iCs/>
          <w:sz w:val="22"/>
          <w:szCs w:val="22"/>
        </w:rPr>
        <w:t xml:space="preserve">Cố định theo hướng đề tài do </w:t>
      </w:r>
      <w:r w:rsidR="00312060" w:rsidRPr="00593E40">
        <w:rPr>
          <w:i/>
          <w:iCs/>
          <w:sz w:val="22"/>
          <w:szCs w:val="22"/>
        </w:rPr>
        <w:t>lãnh đạo</w:t>
      </w:r>
      <w:r w:rsidR="009D0F48" w:rsidRPr="00593E40">
        <w:rPr>
          <w:i/>
          <w:iCs/>
          <w:sz w:val="22"/>
          <w:szCs w:val="22"/>
        </w:rPr>
        <w:t xml:space="preserve"> </w:t>
      </w:r>
      <w:r w:rsidR="00351A9D" w:rsidRPr="00593E40">
        <w:rPr>
          <w:i/>
          <w:iCs/>
          <w:sz w:val="22"/>
          <w:szCs w:val="22"/>
        </w:rPr>
        <w:t>chuyên môn xây dựng</w:t>
      </w:r>
      <w:r w:rsidR="00F80509" w:rsidRPr="00593E40">
        <w:rPr>
          <w:i/>
          <w:iCs/>
          <w:sz w:val="22"/>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644"/>
        <w:gridCol w:w="2048"/>
        <w:gridCol w:w="567"/>
        <w:gridCol w:w="693"/>
        <w:gridCol w:w="5669"/>
      </w:tblGrid>
      <w:tr w:rsidR="00E633D2" w:rsidRPr="00593E40" w14:paraId="31650DDE" w14:textId="77777777" w:rsidTr="001006AE">
        <w:trPr>
          <w:trHeight w:val="882"/>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3AE6876" w14:textId="77777777" w:rsidR="00E633D2" w:rsidRPr="00157229" w:rsidRDefault="00E633D2" w:rsidP="00E633D2">
            <w:pPr>
              <w:spacing w:line="360" w:lineRule="auto"/>
              <w:rPr>
                <w:b/>
                <w:bCs/>
                <w:sz w:val="22"/>
                <w:szCs w:val="22"/>
                <w:lang w:val="en-US"/>
              </w:rPr>
            </w:pPr>
            <w:r w:rsidRPr="00157229">
              <w:rPr>
                <w:b/>
                <w:bCs/>
                <w:sz w:val="22"/>
                <w:szCs w:val="22"/>
                <w:lang w:val="en-US"/>
              </w:rPr>
              <w:t>Mã CLO</w:t>
            </w:r>
          </w:p>
        </w:tc>
        <w:tc>
          <w:tcPr>
            <w:tcW w:w="2048"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4EA6A56" w14:textId="77777777" w:rsidR="00E633D2" w:rsidRPr="00157229" w:rsidRDefault="00E633D2" w:rsidP="00E633D2">
            <w:pPr>
              <w:spacing w:line="360" w:lineRule="auto"/>
              <w:rPr>
                <w:b/>
                <w:bCs/>
                <w:sz w:val="22"/>
                <w:szCs w:val="22"/>
                <w:lang w:val="en-US"/>
              </w:rPr>
            </w:pPr>
            <w:r w:rsidRPr="00157229">
              <w:rPr>
                <w:b/>
                <w:bCs/>
                <w:sz w:val="22"/>
                <w:szCs w:val="22"/>
                <w:lang w:val="en-US"/>
              </w:rPr>
              <w:t>Nội dung CLO</w:t>
            </w:r>
          </w:p>
        </w:tc>
        <w:tc>
          <w:tcPr>
            <w:tcW w:w="567"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FFE1546" w14:textId="77777777" w:rsidR="00E633D2" w:rsidRPr="00157229" w:rsidRDefault="00E633D2" w:rsidP="00E633D2">
            <w:pPr>
              <w:spacing w:line="360" w:lineRule="auto"/>
              <w:rPr>
                <w:b/>
                <w:bCs/>
                <w:sz w:val="22"/>
                <w:szCs w:val="22"/>
                <w:lang w:val="en-US"/>
              </w:rPr>
            </w:pPr>
            <w:r w:rsidRPr="00157229">
              <w:rPr>
                <w:b/>
                <w:bCs/>
                <w:sz w:val="22"/>
                <w:szCs w:val="22"/>
                <w:lang w:val="en-US"/>
              </w:rPr>
              <w:t>% của CLO</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4182E277" w14:textId="77777777" w:rsidR="00E633D2" w:rsidRPr="00157229" w:rsidRDefault="00E633D2" w:rsidP="00E633D2">
            <w:pPr>
              <w:spacing w:line="360" w:lineRule="auto"/>
              <w:rPr>
                <w:b/>
                <w:bCs/>
                <w:sz w:val="22"/>
                <w:szCs w:val="22"/>
                <w:lang w:val="en-US"/>
              </w:rPr>
            </w:pPr>
            <w:r w:rsidRPr="00157229">
              <w:rPr>
                <w:b/>
                <w:bCs/>
                <w:sz w:val="22"/>
                <w:szCs w:val="22"/>
                <w:lang w:val="en-US"/>
              </w:rPr>
              <w:t>Mã PI</w:t>
            </w:r>
          </w:p>
        </w:tc>
        <w:tc>
          <w:tcPr>
            <w:tcW w:w="5669"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536C65F" w14:textId="77777777" w:rsidR="00E633D2" w:rsidRPr="00157229" w:rsidRDefault="00E633D2" w:rsidP="00E633D2">
            <w:pPr>
              <w:spacing w:line="360" w:lineRule="auto"/>
              <w:rPr>
                <w:b/>
                <w:bCs/>
                <w:sz w:val="22"/>
                <w:szCs w:val="22"/>
                <w:lang w:val="en-US"/>
              </w:rPr>
            </w:pPr>
            <w:r w:rsidRPr="00157229">
              <w:rPr>
                <w:b/>
                <w:bCs/>
                <w:sz w:val="22"/>
                <w:szCs w:val="22"/>
                <w:lang w:val="en-US"/>
              </w:rPr>
              <w:t>Nội dung PI</w:t>
            </w:r>
          </w:p>
        </w:tc>
      </w:tr>
      <w:tr w:rsidR="00E633D2" w:rsidRPr="00593E40" w14:paraId="1C46E8A7" w14:textId="77777777" w:rsidTr="001006AE">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CD1D1F2" w14:textId="77777777" w:rsidR="00E633D2" w:rsidRPr="00157229" w:rsidRDefault="00E633D2" w:rsidP="00E633D2">
            <w:pPr>
              <w:spacing w:line="360" w:lineRule="auto"/>
              <w:rPr>
                <w:b/>
                <w:bCs/>
                <w:sz w:val="22"/>
                <w:szCs w:val="22"/>
                <w:lang w:val="en-US"/>
              </w:rPr>
            </w:pPr>
            <w:r w:rsidRPr="00157229">
              <w:rPr>
                <w:b/>
                <w:bCs/>
                <w:sz w:val="22"/>
                <w:szCs w:val="22"/>
                <w:lang w:val="en-US"/>
              </w:rPr>
              <w:t>4</w:t>
            </w: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686FF1A6" w14:textId="77777777" w:rsidR="00E633D2" w:rsidRPr="00157229" w:rsidRDefault="00E633D2" w:rsidP="00E633D2">
            <w:pPr>
              <w:spacing w:line="360" w:lineRule="auto"/>
              <w:rPr>
                <w:b/>
                <w:bCs/>
                <w:sz w:val="22"/>
                <w:szCs w:val="22"/>
                <w:lang w:val="en-US"/>
              </w:rPr>
            </w:pPr>
          </w:p>
        </w:tc>
        <w:tc>
          <w:tcPr>
            <w:tcW w:w="567"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9966B1C" w14:textId="77777777" w:rsidR="00E633D2" w:rsidRPr="00157229" w:rsidRDefault="00E633D2" w:rsidP="00E633D2">
            <w:pPr>
              <w:spacing w:line="360" w:lineRule="auto"/>
              <w:rPr>
                <w:b/>
                <w:bCs/>
                <w:sz w:val="22"/>
                <w:szCs w:val="22"/>
                <w:lang w:val="en-US"/>
              </w:rPr>
            </w:pPr>
            <w:r w:rsidRPr="00157229">
              <w:rPr>
                <w:b/>
                <w:bCs/>
                <w:sz w:val="22"/>
                <w:szCs w:val="22"/>
                <w:lang w:val="en-US"/>
              </w:rPr>
              <w:t>100</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A97EA0A" w14:textId="77777777" w:rsidR="00E633D2" w:rsidRPr="00157229" w:rsidRDefault="00E633D2" w:rsidP="00E633D2">
            <w:pPr>
              <w:spacing w:line="360" w:lineRule="auto"/>
              <w:rPr>
                <w:b/>
                <w:bCs/>
                <w:sz w:val="22"/>
                <w:szCs w:val="22"/>
                <w:lang w:val="en-US"/>
              </w:rPr>
            </w:pPr>
            <w:r w:rsidRPr="00157229">
              <w:rPr>
                <w:b/>
                <w:bCs/>
                <w:sz w:val="22"/>
                <w:szCs w:val="22"/>
                <w:lang w:val="en-US"/>
              </w:rPr>
              <w:t>10</w:t>
            </w:r>
          </w:p>
        </w:tc>
        <w:tc>
          <w:tcPr>
            <w:tcW w:w="5669" w:type="dxa"/>
            <w:vMerge/>
            <w:tcBorders>
              <w:top w:val="single" w:sz="6" w:space="0" w:color="000000"/>
              <w:left w:val="single" w:sz="6" w:space="0" w:color="000000"/>
              <w:bottom w:val="single" w:sz="6" w:space="0" w:color="000000"/>
              <w:right w:val="single" w:sz="6" w:space="0" w:color="000000"/>
            </w:tcBorders>
            <w:vAlign w:val="center"/>
            <w:hideMark/>
          </w:tcPr>
          <w:p w14:paraId="00FA4572" w14:textId="77777777" w:rsidR="00E633D2" w:rsidRPr="00157229" w:rsidRDefault="00E633D2" w:rsidP="00E633D2">
            <w:pPr>
              <w:spacing w:line="360" w:lineRule="auto"/>
              <w:rPr>
                <w:b/>
                <w:bCs/>
                <w:sz w:val="22"/>
                <w:szCs w:val="22"/>
                <w:lang w:val="en-US"/>
              </w:rPr>
            </w:pPr>
          </w:p>
        </w:tc>
      </w:tr>
      <w:tr w:rsidR="00E633D2" w:rsidRPr="00593E40" w14:paraId="51FE6921" w14:textId="77777777" w:rsidTr="001006AE">
        <w:trPr>
          <w:trHeight w:val="315"/>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7581806" w14:textId="77777777" w:rsidR="00E633D2" w:rsidRPr="00157229" w:rsidRDefault="00E633D2" w:rsidP="00E633D2">
            <w:pPr>
              <w:spacing w:line="360" w:lineRule="auto"/>
              <w:rPr>
                <w:b/>
                <w:bCs/>
                <w:sz w:val="22"/>
                <w:szCs w:val="22"/>
                <w:lang w:val="en-US"/>
              </w:rPr>
            </w:pPr>
            <w:r w:rsidRPr="00157229">
              <w:rPr>
                <w:b/>
                <w:bCs/>
                <w:sz w:val="22"/>
                <w:szCs w:val="22"/>
                <w:lang w:val="en-US"/>
              </w:rPr>
              <w:t>1</w:t>
            </w:r>
          </w:p>
        </w:tc>
        <w:tc>
          <w:tcPr>
            <w:tcW w:w="2048"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99E7CDA" w14:textId="77777777" w:rsidR="00E633D2" w:rsidRPr="00157229" w:rsidRDefault="00E633D2" w:rsidP="00E633D2">
            <w:pPr>
              <w:spacing w:line="360" w:lineRule="auto"/>
              <w:rPr>
                <w:b/>
                <w:bCs/>
                <w:sz w:val="22"/>
                <w:szCs w:val="22"/>
                <w:lang w:val="en-US"/>
              </w:rPr>
            </w:pPr>
            <w:r w:rsidRPr="00157229">
              <w:rPr>
                <w:b/>
                <w:bCs/>
                <w:sz w:val="22"/>
                <w:szCs w:val="22"/>
                <w:lang w:val="en-US"/>
              </w:rPr>
              <w:t>Phân tích yêu cầu và xây dựng bài toán</w:t>
            </w:r>
          </w:p>
        </w:tc>
        <w:tc>
          <w:tcPr>
            <w:tcW w:w="567"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028911D" w14:textId="77777777" w:rsidR="00E633D2" w:rsidRPr="00157229" w:rsidRDefault="00E633D2" w:rsidP="00E633D2">
            <w:pPr>
              <w:spacing w:line="360" w:lineRule="auto"/>
              <w:rPr>
                <w:b/>
                <w:bCs/>
                <w:sz w:val="22"/>
                <w:szCs w:val="22"/>
                <w:lang w:val="en-US"/>
              </w:rPr>
            </w:pPr>
            <w:r w:rsidRPr="00157229">
              <w:rPr>
                <w:b/>
                <w:bCs/>
                <w:sz w:val="22"/>
                <w:szCs w:val="22"/>
                <w:lang w:val="en-US"/>
              </w:rPr>
              <w:t>35</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F53B7CF" w14:textId="77777777" w:rsidR="00E633D2" w:rsidRPr="00157229" w:rsidRDefault="00E633D2" w:rsidP="00E633D2">
            <w:pPr>
              <w:spacing w:line="360" w:lineRule="auto"/>
              <w:rPr>
                <w:b/>
                <w:bCs/>
                <w:sz w:val="22"/>
                <w:szCs w:val="22"/>
                <w:lang w:val="en-US"/>
              </w:rPr>
            </w:pPr>
            <w:r w:rsidRPr="00157229">
              <w:rPr>
                <w:b/>
                <w:bCs/>
                <w:sz w:val="22"/>
                <w:szCs w:val="22"/>
                <w:lang w:val="en-US"/>
              </w:rPr>
              <w:t>1.1</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49BF7BD5" w14:textId="77777777" w:rsidR="00E633D2" w:rsidRPr="00157229" w:rsidRDefault="00E633D2" w:rsidP="00E633D2">
            <w:pPr>
              <w:spacing w:line="360" w:lineRule="auto"/>
              <w:rPr>
                <w:b/>
                <w:bCs/>
                <w:sz w:val="22"/>
                <w:szCs w:val="22"/>
                <w:lang w:val="en-US"/>
              </w:rPr>
            </w:pPr>
            <w:r w:rsidRPr="00157229">
              <w:rPr>
                <w:b/>
                <w:bCs/>
                <w:sz w:val="22"/>
                <w:szCs w:val="22"/>
                <w:lang w:val="en-US"/>
              </w:rPr>
              <w:t>Xác định vấn đề và mục tiêu bài toán: Mô tả rõ bản chất, phạm vi, mục tiêu kỹ thuật và tiêu chí thành công; phân tích yêu cầu thực tế và xác định chính xác đầu vào – đầu ra của bài toán</w:t>
            </w:r>
          </w:p>
        </w:tc>
      </w:tr>
      <w:tr w:rsidR="00E633D2" w:rsidRPr="00593E40" w14:paraId="4532CB01"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13ED28"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1F7DED07"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3CFAE2AF"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FD735CD" w14:textId="77777777" w:rsidR="00E633D2" w:rsidRPr="00157229" w:rsidRDefault="00E633D2" w:rsidP="00E633D2">
            <w:pPr>
              <w:spacing w:line="360" w:lineRule="auto"/>
              <w:rPr>
                <w:b/>
                <w:bCs/>
                <w:sz w:val="22"/>
                <w:szCs w:val="22"/>
                <w:lang w:val="en-US"/>
              </w:rPr>
            </w:pPr>
            <w:r w:rsidRPr="00157229">
              <w:rPr>
                <w:b/>
                <w:bCs/>
                <w:sz w:val="22"/>
                <w:szCs w:val="22"/>
                <w:lang w:val="en-US"/>
              </w:rPr>
              <w:t>1.2</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E37FEB1" w14:textId="77777777" w:rsidR="00E633D2" w:rsidRPr="00157229" w:rsidRDefault="00E633D2" w:rsidP="00E633D2">
            <w:pPr>
              <w:spacing w:line="360" w:lineRule="auto"/>
              <w:rPr>
                <w:b/>
                <w:bCs/>
                <w:sz w:val="22"/>
                <w:szCs w:val="22"/>
                <w:lang w:val="en-US"/>
              </w:rPr>
            </w:pPr>
            <w:r w:rsidRPr="00157229">
              <w:rPr>
                <w:b/>
                <w:bCs/>
                <w:sz w:val="22"/>
                <w:szCs w:val="22"/>
                <w:lang w:val="en-US"/>
              </w:rPr>
              <w:t>Thu thập, mô tả và chuẩn hóa yêu cầu từ dữ liệu và người dùng: Sinh viên phân tích được yêu cầu chức năng - phi chức năng; hiểu đặc trưng dữ liệu và bối cảnh ứng dụng; chuyển hóa thành đặc tả bài toán AI/ML/DL/LLM.</w:t>
            </w:r>
          </w:p>
        </w:tc>
      </w:tr>
      <w:tr w:rsidR="00E633D2" w:rsidRPr="00593E40" w14:paraId="69BE10BC"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2C532"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2773F538"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269327F5"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670A7D6" w14:textId="77777777" w:rsidR="00E633D2" w:rsidRPr="00157229" w:rsidRDefault="00E633D2" w:rsidP="00E633D2">
            <w:pPr>
              <w:spacing w:line="360" w:lineRule="auto"/>
              <w:rPr>
                <w:b/>
                <w:bCs/>
                <w:sz w:val="22"/>
                <w:szCs w:val="22"/>
                <w:lang w:val="en-US"/>
              </w:rPr>
            </w:pPr>
            <w:r w:rsidRPr="00157229">
              <w:rPr>
                <w:b/>
                <w:bCs/>
                <w:sz w:val="22"/>
                <w:szCs w:val="22"/>
                <w:lang w:val="en-US"/>
              </w:rPr>
              <w:t>1.3</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AE3A1AB" w14:textId="77777777" w:rsidR="00E633D2" w:rsidRPr="00157229" w:rsidRDefault="00E633D2" w:rsidP="00E633D2">
            <w:pPr>
              <w:spacing w:line="360" w:lineRule="auto"/>
              <w:rPr>
                <w:b/>
                <w:bCs/>
                <w:sz w:val="22"/>
                <w:szCs w:val="22"/>
                <w:lang w:val="en-US"/>
              </w:rPr>
            </w:pPr>
            <w:r w:rsidRPr="00157229">
              <w:rPr>
                <w:b/>
                <w:bCs/>
                <w:sz w:val="22"/>
                <w:szCs w:val="22"/>
                <w:lang w:val="en-US"/>
              </w:rPr>
              <w:t>Xây dựng mô hình bài toán theo hướng AI/ML/DL/LLM: Biểu diễn bài toán dưới dạng mô hình học máy (input, output, giả thiết, ràng buộc), xác định biến, tham số, không gian dữ liệu và lựa chọn hướng tiếp cận phù hợp.</w:t>
            </w:r>
          </w:p>
        </w:tc>
      </w:tr>
      <w:tr w:rsidR="00E633D2" w:rsidRPr="00593E40" w14:paraId="11B83B68"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4E08D"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59775C69"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53210428"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A94E78" w14:textId="77777777" w:rsidR="00E633D2" w:rsidRPr="00157229" w:rsidRDefault="00E633D2" w:rsidP="00E633D2">
            <w:pPr>
              <w:spacing w:line="360" w:lineRule="auto"/>
              <w:rPr>
                <w:b/>
                <w:bCs/>
                <w:sz w:val="22"/>
                <w:szCs w:val="22"/>
                <w:lang w:val="en-US"/>
              </w:rPr>
            </w:pPr>
            <w:r w:rsidRPr="00157229">
              <w:rPr>
                <w:b/>
                <w:bCs/>
                <w:sz w:val="22"/>
                <w:szCs w:val="22"/>
                <w:lang w:val="en-US"/>
              </w:rPr>
              <w:t>1.4</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E342690" w14:textId="77777777" w:rsidR="00E633D2" w:rsidRPr="00157229" w:rsidRDefault="00E633D2" w:rsidP="00E633D2">
            <w:pPr>
              <w:spacing w:line="360" w:lineRule="auto"/>
              <w:rPr>
                <w:b/>
                <w:bCs/>
                <w:sz w:val="22"/>
                <w:szCs w:val="22"/>
                <w:lang w:val="en-US"/>
              </w:rPr>
            </w:pPr>
            <w:r w:rsidRPr="00157229">
              <w:rPr>
                <w:b/>
                <w:bCs/>
                <w:sz w:val="22"/>
                <w:szCs w:val="22"/>
                <w:lang w:val="en-US"/>
              </w:rPr>
              <w:t>Đề xuất tiêu chí đánh giá và phương pháp kiểm chứng bài toán: Thiết lập được bộ tiêu chí đánh giá mô hình (accuracy, F1, MAE, v.v.)</w:t>
            </w:r>
          </w:p>
        </w:tc>
      </w:tr>
      <w:tr w:rsidR="00E633D2" w:rsidRPr="00593E40" w14:paraId="1D241683" w14:textId="77777777" w:rsidTr="001006AE">
        <w:trPr>
          <w:trHeight w:val="315"/>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3CBB722" w14:textId="77777777" w:rsidR="00E633D2" w:rsidRPr="00157229" w:rsidRDefault="00E633D2" w:rsidP="00E633D2">
            <w:pPr>
              <w:spacing w:line="360" w:lineRule="auto"/>
              <w:rPr>
                <w:b/>
                <w:bCs/>
                <w:sz w:val="22"/>
                <w:szCs w:val="22"/>
                <w:lang w:val="en-US"/>
              </w:rPr>
            </w:pPr>
            <w:r w:rsidRPr="00157229">
              <w:rPr>
                <w:b/>
                <w:bCs/>
                <w:sz w:val="22"/>
                <w:szCs w:val="22"/>
                <w:lang w:val="en-US"/>
              </w:rPr>
              <w:t>2</w:t>
            </w:r>
          </w:p>
        </w:tc>
        <w:tc>
          <w:tcPr>
            <w:tcW w:w="2048"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3D6F97" w14:textId="77777777" w:rsidR="00E633D2" w:rsidRPr="00157229" w:rsidRDefault="00E633D2" w:rsidP="00E633D2">
            <w:pPr>
              <w:spacing w:line="360" w:lineRule="auto"/>
              <w:rPr>
                <w:b/>
                <w:bCs/>
                <w:sz w:val="22"/>
                <w:szCs w:val="22"/>
                <w:lang w:val="en-US"/>
              </w:rPr>
            </w:pPr>
            <w:r w:rsidRPr="00157229">
              <w:rPr>
                <w:b/>
                <w:bCs/>
                <w:sz w:val="22"/>
                <w:szCs w:val="22"/>
                <w:lang w:val="en-US"/>
              </w:rPr>
              <w:t>Xây dựng/ Lựa chọn mô hình học máy/học sâu/LLM</w:t>
            </w:r>
          </w:p>
        </w:tc>
        <w:tc>
          <w:tcPr>
            <w:tcW w:w="567"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4EEBE55" w14:textId="77777777" w:rsidR="00E633D2" w:rsidRPr="00157229" w:rsidRDefault="00E633D2" w:rsidP="00E633D2">
            <w:pPr>
              <w:spacing w:line="360" w:lineRule="auto"/>
              <w:rPr>
                <w:b/>
                <w:bCs/>
                <w:sz w:val="22"/>
                <w:szCs w:val="22"/>
                <w:lang w:val="en-US"/>
              </w:rPr>
            </w:pPr>
            <w:r w:rsidRPr="00157229">
              <w:rPr>
                <w:b/>
                <w:bCs/>
                <w:sz w:val="22"/>
                <w:szCs w:val="22"/>
                <w:lang w:val="en-US"/>
              </w:rPr>
              <w:t>40</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608B1D9" w14:textId="77777777" w:rsidR="00E633D2" w:rsidRPr="00157229" w:rsidRDefault="00E633D2" w:rsidP="00E633D2">
            <w:pPr>
              <w:spacing w:line="360" w:lineRule="auto"/>
              <w:rPr>
                <w:b/>
                <w:bCs/>
                <w:sz w:val="22"/>
                <w:szCs w:val="22"/>
                <w:lang w:val="en-US"/>
              </w:rPr>
            </w:pPr>
            <w:r w:rsidRPr="00157229">
              <w:rPr>
                <w:b/>
                <w:bCs/>
                <w:sz w:val="22"/>
                <w:szCs w:val="22"/>
                <w:lang w:val="en-US"/>
              </w:rPr>
              <w:t>2.1</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69BAC0D" w14:textId="77777777" w:rsidR="00E633D2" w:rsidRPr="00157229" w:rsidRDefault="00E633D2" w:rsidP="00E633D2">
            <w:pPr>
              <w:spacing w:line="360" w:lineRule="auto"/>
              <w:rPr>
                <w:b/>
                <w:bCs/>
                <w:sz w:val="22"/>
                <w:szCs w:val="22"/>
                <w:lang w:val="en-US"/>
              </w:rPr>
            </w:pPr>
            <w:r w:rsidRPr="00157229">
              <w:rPr>
                <w:b/>
                <w:bCs/>
                <w:sz w:val="22"/>
                <w:szCs w:val="22"/>
                <w:lang w:val="en-US"/>
              </w:rPr>
              <w:t>Lựa chọn mô hình phù hợp: Phân tích bài toán và đặc trưng dữ liệu để lựa chọn mô hình ML/DL/LLM thích hợp, đồng thời trình bày rõ cơ sở lý giải và kiến trúc của mô hình được chọn.</w:t>
            </w:r>
          </w:p>
        </w:tc>
      </w:tr>
      <w:tr w:rsidR="00E633D2" w:rsidRPr="00593E40" w14:paraId="47FDB721"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806461"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349786F9"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3421DEF7"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27381C6" w14:textId="77777777" w:rsidR="00E633D2" w:rsidRPr="00157229" w:rsidRDefault="00E633D2" w:rsidP="00E633D2">
            <w:pPr>
              <w:spacing w:line="360" w:lineRule="auto"/>
              <w:rPr>
                <w:b/>
                <w:bCs/>
                <w:sz w:val="22"/>
                <w:szCs w:val="22"/>
                <w:lang w:val="en-US"/>
              </w:rPr>
            </w:pPr>
            <w:r w:rsidRPr="00157229">
              <w:rPr>
                <w:b/>
                <w:bCs/>
                <w:sz w:val="22"/>
                <w:szCs w:val="22"/>
                <w:lang w:val="en-US"/>
              </w:rPr>
              <w:t>2.2</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4464CD0" w14:textId="77777777" w:rsidR="00E633D2" w:rsidRPr="00157229" w:rsidRDefault="00E633D2" w:rsidP="00E633D2">
            <w:pPr>
              <w:spacing w:line="360" w:lineRule="auto"/>
              <w:rPr>
                <w:b/>
                <w:bCs/>
                <w:sz w:val="22"/>
                <w:szCs w:val="22"/>
                <w:lang w:val="en-US"/>
              </w:rPr>
            </w:pPr>
            <w:r w:rsidRPr="00157229">
              <w:rPr>
                <w:b/>
                <w:bCs/>
                <w:sz w:val="22"/>
                <w:szCs w:val="22"/>
                <w:lang w:val="en-US"/>
              </w:rPr>
              <w:t>Thiết kế và huấn luyện mô hình: Sinh viên xây dựng, huấn luyện và tối ưu mô hình theo quy trình kỹ thuật chuẩn, triển khai cài đặt và tinh chỉnh để đạt được các chỉ số đánh giá yêu cầu.</w:t>
            </w:r>
          </w:p>
        </w:tc>
      </w:tr>
      <w:tr w:rsidR="00E633D2" w:rsidRPr="00593E40" w14:paraId="596FB4C4" w14:textId="77777777" w:rsidTr="001006AE">
        <w:trPr>
          <w:trHeight w:val="315"/>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B6758A8" w14:textId="77777777" w:rsidR="00E633D2" w:rsidRPr="00157229" w:rsidRDefault="00E633D2" w:rsidP="00E633D2">
            <w:pPr>
              <w:spacing w:line="360" w:lineRule="auto"/>
              <w:rPr>
                <w:b/>
                <w:bCs/>
                <w:sz w:val="22"/>
                <w:szCs w:val="22"/>
                <w:lang w:val="en-US"/>
              </w:rPr>
            </w:pPr>
            <w:r w:rsidRPr="00157229">
              <w:rPr>
                <w:b/>
                <w:bCs/>
                <w:sz w:val="22"/>
                <w:szCs w:val="22"/>
                <w:lang w:val="en-US"/>
              </w:rPr>
              <w:t>3</w:t>
            </w:r>
          </w:p>
        </w:tc>
        <w:tc>
          <w:tcPr>
            <w:tcW w:w="2048"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6C125E8" w14:textId="77777777" w:rsidR="00E633D2" w:rsidRPr="00157229" w:rsidRDefault="00E633D2" w:rsidP="00E633D2">
            <w:pPr>
              <w:spacing w:line="360" w:lineRule="auto"/>
              <w:rPr>
                <w:b/>
                <w:bCs/>
                <w:sz w:val="22"/>
                <w:szCs w:val="22"/>
                <w:lang w:val="en-US"/>
              </w:rPr>
            </w:pPr>
            <w:r w:rsidRPr="00157229">
              <w:rPr>
                <w:b/>
                <w:bCs/>
                <w:sz w:val="22"/>
                <w:szCs w:val="22"/>
                <w:lang w:val="en-US"/>
              </w:rPr>
              <w:t>Đánh giá và so sánh mô hình</w:t>
            </w:r>
          </w:p>
        </w:tc>
        <w:tc>
          <w:tcPr>
            <w:tcW w:w="567"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AD81F4D" w14:textId="77777777" w:rsidR="00E633D2" w:rsidRPr="00157229" w:rsidRDefault="00E633D2" w:rsidP="00E633D2">
            <w:pPr>
              <w:spacing w:line="360" w:lineRule="auto"/>
              <w:rPr>
                <w:b/>
                <w:bCs/>
                <w:sz w:val="22"/>
                <w:szCs w:val="22"/>
                <w:lang w:val="en-US"/>
              </w:rPr>
            </w:pPr>
            <w:r w:rsidRPr="00157229">
              <w:rPr>
                <w:b/>
                <w:bCs/>
                <w:sz w:val="22"/>
                <w:szCs w:val="22"/>
                <w:lang w:val="en-US"/>
              </w:rPr>
              <w:t>15</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035CE14" w14:textId="77777777" w:rsidR="00E633D2" w:rsidRPr="00157229" w:rsidRDefault="00E633D2" w:rsidP="00E633D2">
            <w:pPr>
              <w:spacing w:line="360" w:lineRule="auto"/>
              <w:rPr>
                <w:b/>
                <w:bCs/>
                <w:sz w:val="22"/>
                <w:szCs w:val="22"/>
                <w:lang w:val="en-US"/>
              </w:rPr>
            </w:pPr>
            <w:r w:rsidRPr="00157229">
              <w:rPr>
                <w:b/>
                <w:bCs/>
                <w:sz w:val="22"/>
                <w:szCs w:val="22"/>
                <w:lang w:val="en-US"/>
              </w:rPr>
              <w:t>3.1</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B2F878B" w14:textId="77777777" w:rsidR="00E633D2" w:rsidRPr="00157229" w:rsidRDefault="00E633D2" w:rsidP="00E633D2">
            <w:pPr>
              <w:spacing w:line="360" w:lineRule="auto"/>
              <w:rPr>
                <w:b/>
                <w:bCs/>
                <w:sz w:val="22"/>
                <w:szCs w:val="22"/>
                <w:lang w:val="en-US"/>
              </w:rPr>
            </w:pPr>
            <w:r w:rsidRPr="00157229">
              <w:rPr>
                <w:b/>
                <w:bCs/>
                <w:sz w:val="22"/>
                <w:szCs w:val="22"/>
                <w:lang w:val="en-US"/>
              </w:rPr>
              <w:t>Đánh giá hiệu năng mô hình: Áp dụng đúng các chỉ số đánh giá (Accuracy, F1, MAE, v.v.) và phân tích kết quả một cách khách quan, bám sát mục tiêu bài toán.</w:t>
            </w:r>
          </w:p>
        </w:tc>
      </w:tr>
      <w:tr w:rsidR="00E633D2" w:rsidRPr="00593E40" w14:paraId="78C06641"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6A031"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3AEC3B3D"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13A958EC"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2C50D54" w14:textId="77777777" w:rsidR="00E633D2" w:rsidRPr="00157229" w:rsidRDefault="00E633D2" w:rsidP="00E633D2">
            <w:pPr>
              <w:spacing w:line="360" w:lineRule="auto"/>
              <w:rPr>
                <w:b/>
                <w:bCs/>
                <w:sz w:val="22"/>
                <w:szCs w:val="22"/>
                <w:lang w:val="en-US"/>
              </w:rPr>
            </w:pPr>
            <w:r w:rsidRPr="00157229">
              <w:rPr>
                <w:b/>
                <w:bCs/>
                <w:sz w:val="22"/>
                <w:szCs w:val="22"/>
                <w:lang w:val="en-US"/>
              </w:rPr>
              <w:t>3.2</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C9D472D" w14:textId="77777777" w:rsidR="00E633D2" w:rsidRPr="00157229" w:rsidRDefault="00E633D2" w:rsidP="00E633D2">
            <w:pPr>
              <w:spacing w:line="360" w:lineRule="auto"/>
              <w:rPr>
                <w:b/>
                <w:bCs/>
                <w:sz w:val="22"/>
                <w:szCs w:val="22"/>
                <w:lang w:val="en-US"/>
              </w:rPr>
            </w:pPr>
            <w:r w:rsidRPr="00157229">
              <w:rPr>
                <w:b/>
                <w:bCs/>
                <w:sz w:val="22"/>
                <w:szCs w:val="22"/>
                <w:lang w:val="en-US"/>
              </w:rPr>
              <w:t>So sánh và luận giải sự khác biệt giữa các mô hình: Thực hiện so sánh kết quả giữa các mô hình, rút ra nhận xét khoa học và giải thích.</w:t>
            </w:r>
          </w:p>
        </w:tc>
      </w:tr>
      <w:tr w:rsidR="00E633D2" w:rsidRPr="00593E40" w14:paraId="4C1755A2" w14:textId="77777777" w:rsidTr="001006AE">
        <w:trPr>
          <w:trHeight w:val="315"/>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1FD4D0" w14:textId="77777777" w:rsidR="00E633D2" w:rsidRPr="00157229" w:rsidRDefault="00E633D2" w:rsidP="00E633D2">
            <w:pPr>
              <w:spacing w:line="360" w:lineRule="auto"/>
              <w:rPr>
                <w:b/>
                <w:bCs/>
                <w:sz w:val="22"/>
                <w:szCs w:val="22"/>
                <w:lang w:val="en-US"/>
              </w:rPr>
            </w:pPr>
            <w:r w:rsidRPr="00157229">
              <w:rPr>
                <w:b/>
                <w:bCs/>
                <w:sz w:val="22"/>
                <w:szCs w:val="22"/>
                <w:lang w:val="en-US"/>
              </w:rPr>
              <w:t>4</w:t>
            </w:r>
          </w:p>
        </w:tc>
        <w:tc>
          <w:tcPr>
            <w:tcW w:w="2048"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4833D327" w14:textId="77777777" w:rsidR="00E633D2" w:rsidRPr="00157229" w:rsidRDefault="00E633D2" w:rsidP="00E633D2">
            <w:pPr>
              <w:spacing w:line="360" w:lineRule="auto"/>
              <w:rPr>
                <w:b/>
                <w:bCs/>
                <w:sz w:val="22"/>
                <w:szCs w:val="22"/>
                <w:lang w:val="en-US"/>
              </w:rPr>
            </w:pPr>
            <w:r w:rsidRPr="00157229">
              <w:rPr>
                <w:b/>
                <w:bCs/>
                <w:sz w:val="22"/>
                <w:szCs w:val="22"/>
                <w:lang w:val="en-US"/>
              </w:rPr>
              <w:t>Xây dựng ứng dụng hoàn chỉnh</w:t>
            </w:r>
          </w:p>
        </w:tc>
        <w:tc>
          <w:tcPr>
            <w:tcW w:w="567" w:type="dxa"/>
            <w:vMerge w:val="restart"/>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73863BA" w14:textId="77777777" w:rsidR="00E633D2" w:rsidRPr="00157229" w:rsidRDefault="00E633D2" w:rsidP="00E633D2">
            <w:pPr>
              <w:spacing w:line="360" w:lineRule="auto"/>
              <w:rPr>
                <w:b/>
                <w:bCs/>
                <w:sz w:val="22"/>
                <w:szCs w:val="22"/>
                <w:lang w:val="en-US"/>
              </w:rPr>
            </w:pPr>
            <w:r w:rsidRPr="00157229">
              <w:rPr>
                <w:b/>
                <w:bCs/>
                <w:sz w:val="22"/>
                <w:szCs w:val="22"/>
                <w:lang w:val="en-US"/>
              </w:rPr>
              <w:t>10</w:t>
            </w: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5680E8" w14:textId="77777777" w:rsidR="00E633D2" w:rsidRPr="00157229" w:rsidRDefault="00E633D2" w:rsidP="00E633D2">
            <w:pPr>
              <w:spacing w:line="360" w:lineRule="auto"/>
              <w:rPr>
                <w:b/>
                <w:bCs/>
                <w:sz w:val="22"/>
                <w:szCs w:val="22"/>
                <w:lang w:val="en-US"/>
              </w:rPr>
            </w:pPr>
            <w:r w:rsidRPr="00157229">
              <w:rPr>
                <w:b/>
                <w:bCs/>
                <w:sz w:val="22"/>
                <w:szCs w:val="22"/>
                <w:lang w:val="en-US"/>
              </w:rPr>
              <w:t>4.1</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69C0FD0" w14:textId="77777777" w:rsidR="00E633D2" w:rsidRPr="00157229" w:rsidRDefault="00E633D2" w:rsidP="00E633D2">
            <w:pPr>
              <w:spacing w:line="360" w:lineRule="auto"/>
              <w:rPr>
                <w:b/>
                <w:bCs/>
                <w:sz w:val="22"/>
                <w:szCs w:val="22"/>
                <w:lang w:val="en-US"/>
              </w:rPr>
            </w:pPr>
            <w:r w:rsidRPr="00157229">
              <w:rPr>
                <w:b/>
                <w:bCs/>
                <w:sz w:val="22"/>
                <w:szCs w:val="22"/>
                <w:lang w:val="en-US"/>
              </w:rPr>
              <w:t>Thiết kế và triển khai hệ thống ứng dụng: Xây dựng kiến trúc ứng dụng, triển khai đầy đủ các chức năng và tích hợp mô hình AI/ML/DL/LLM vào hệ thống, đồng thời phát triển giao diện người dùng đáp ứng yêu cầu sử dụng thực tế.</w:t>
            </w:r>
          </w:p>
        </w:tc>
      </w:tr>
      <w:tr w:rsidR="00E633D2" w:rsidRPr="00593E40" w14:paraId="37D832A3" w14:textId="77777777" w:rsidTr="001006AE">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D1519" w14:textId="77777777" w:rsidR="00E633D2" w:rsidRPr="00157229" w:rsidRDefault="00E633D2" w:rsidP="00E633D2">
            <w:pPr>
              <w:spacing w:line="360" w:lineRule="auto"/>
              <w:rPr>
                <w:b/>
                <w:bCs/>
                <w:sz w:val="22"/>
                <w:szCs w:val="22"/>
                <w:lang w:val="en-US"/>
              </w:rPr>
            </w:pPr>
          </w:p>
        </w:tc>
        <w:tc>
          <w:tcPr>
            <w:tcW w:w="2048" w:type="dxa"/>
            <w:vMerge/>
            <w:tcBorders>
              <w:top w:val="single" w:sz="6" w:space="0" w:color="000000"/>
              <w:left w:val="single" w:sz="6" w:space="0" w:color="000000"/>
              <w:bottom w:val="single" w:sz="6" w:space="0" w:color="000000"/>
              <w:right w:val="single" w:sz="6" w:space="0" w:color="000000"/>
            </w:tcBorders>
            <w:vAlign w:val="center"/>
            <w:hideMark/>
          </w:tcPr>
          <w:p w14:paraId="605F337A" w14:textId="77777777" w:rsidR="00E633D2" w:rsidRPr="00157229" w:rsidRDefault="00E633D2" w:rsidP="00E633D2">
            <w:pPr>
              <w:spacing w:line="360" w:lineRule="auto"/>
              <w:rPr>
                <w:b/>
                <w:bCs/>
                <w:sz w:val="22"/>
                <w:szCs w:val="22"/>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hideMark/>
          </w:tcPr>
          <w:p w14:paraId="3F46AF87" w14:textId="77777777" w:rsidR="00E633D2" w:rsidRPr="00157229" w:rsidRDefault="00E633D2" w:rsidP="00E633D2">
            <w:pPr>
              <w:spacing w:line="360" w:lineRule="auto"/>
              <w:rPr>
                <w:b/>
                <w:bCs/>
                <w:sz w:val="22"/>
                <w:szCs w:val="22"/>
                <w:lang w:val="en-US"/>
              </w:rPr>
            </w:pPr>
          </w:p>
        </w:tc>
        <w:tc>
          <w:tcPr>
            <w:tcW w:w="693"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5C8B094" w14:textId="77777777" w:rsidR="00E633D2" w:rsidRPr="00157229" w:rsidRDefault="00E633D2" w:rsidP="00E633D2">
            <w:pPr>
              <w:spacing w:line="360" w:lineRule="auto"/>
              <w:rPr>
                <w:b/>
                <w:bCs/>
                <w:sz w:val="22"/>
                <w:szCs w:val="22"/>
                <w:lang w:val="en-US"/>
              </w:rPr>
            </w:pPr>
            <w:r w:rsidRPr="00157229">
              <w:rPr>
                <w:b/>
                <w:bCs/>
                <w:sz w:val="22"/>
                <w:szCs w:val="22"/>
                <w:lang w:val="en-US"/>
              </w:rPr>
              <w:t>4.2</w:t>
            </w:r>
          </w:p>
        </w:tc>
        <w:tc>
          <w:tcPr>
            <w:tcW w:w="5669" w:type="dxa"/>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4F2ACBC5" w14:textId="77777777" w:rsidR="00E633D2" w:rsidRPr="00157229" w:rsidRDefault="00E633D2" w:rsidP="00E633D2">
            <w:pPr>
              <w:spacing w:line="360" w:lineRule="auto"/>
              <w:rPr>
                <w:b/>
                <w:bCs/>
                <w:sz w:val="22"/>
                <w:szCs w:val="22"/>
                <w:lang w:val="en-US"/>
              </w:rPr>
            </w:pPr>
            <w:r w:rsidRPr="00157229">
              <w:rPr>
                <w:b/>
                <w:bCs/>
                <w:sz w:val="22"/>
                <w:szCs w:val="22"/>
                <w:lang w:val="en-US"/>
              </w:rPr>
              <w:t>Vận hành, kiểm thử và hoàn thiện sản phẩm: Hiệu năng của ứng dụng và hoàn thiện sản phẩm đáp ứng yêu cầu kỹ thuật và trải nghiệm người dùng.</w:t>
            </w:r>
          </w:p>
        </w:tc>
      </w:tr>
    </w:tbl>
    <w:p w14:paraId="19BBFD35" w14:textId="77777777" w:rsidR="00047E44" w:rsidRPr="00593E40" w:rsidRDefault="00047E44" w:rsidP="00047E44">
      <w:pPr>
        <w:spacing w:line="360" w:lineRule="auto"/>
        <w:rPr>
          <w:b/>
          <w:bCs/>
          <w:sz w:val="12"/>
          <w:szCs w:val="12"/>
        </w:rPr>
      </w:pPr>
    </w:p>
    <w:p w14:paraId="5BED8F90" w14:textId="77777777" w:rsidR="00D8404C" w:rsidRPr="00593E40" w:rsidRDefault="008D1B5A" w:rsidP="004275E3">
      <w:pPr>
        <w:spacing w:line="288" w:lineRule="auto"/>
        <w:rPr>
          <w:b/>
          <w:bCs/>
          <w:szCs w:val="26"/>
        </w:rPr>
      </w:pPr>
      <w:r w:rsidRPr="00593E40">
        <w:rPr>
          <w:b/>
          <w:bCs/>
          <w:szCs w:val="26"/>
        </w:rPr>
        <w:t>7</w:t>
      </w:r>
      <w:r w:rsidR="003C6059" w:rsidRPr="00593E40">
        <w:rPr>
          <w:b/>
          <w:bCs/>
          <w:szCs w:val="26"/>
        </w:rPr>
        <w:t xml:space="preserve">. Yêu cầu về sản phẩm </w:t>
      </w:r>
    </w:p>
    <w:p w14:paraId="43A97D70" w14:textId="77777777" w:rsidR="00692610" w:rsidRPr="00593E40" w:rsidRDefault="00692610" w:rsidP="004275E3">
      <w:pPr>
        <w:spacing w:line="288" w:lineRule="auto"/>
        <w:rPr>
          <w:b/>
          <w:bCs/>
          <w:szCs w:val="26"/>
        </w:rPr>
      </w:pPr>
      <w:r w:rsidRPr="00593E40">
        <w:rPr>
          <w:b/>
          <w:bCs/>
          <w:szCs w:val="26"/>
        </w:rPr>
        <w:t>a. Mô tả tóm tắt yêu cầu về sản phẩm của đồ án/khoá luận tốt nghiệp</w:t>
      </w:r>
    </w:p>
    <w:p w14:paraId="1884F405" w14:textId="77777777" w:rsidR="00C15D4F" w:rsidRDefault="00C15D4F" w:rsidP="004275E3">
      <w:pPr>
        <w:spacing w:line="288" w:lineRule="auto"/>
        <w:rPr>
          <w:szCs w:val="26"/>
          <w:lang w:val="vi-VN"/>
        </w:rPr>
      </w:pPr>
      <w:r w:rsidRPr="00C15D4F">
        <w:rPr>
          <w:szCs w:val="26"/>
        </w:rPr>
        <w:t>Xây dựng ứng dụng web cho phép chụp ảnh bàn chân để đo chiều dài, chiều rộng, xác định size giày; kết hợp RAG và LLM để tư vấn, gợi ý sản phẩm phù hợp với nhu cầu và size của người dùng.</w:t>
      </w:r>
    </w:p>
    <w:p w14:paraId="6BE70E6F" w14:textId="4B5BB6E9" w:rsidR="00692610" w:rsidRPr="00593E40" w:rsidRDefault="00692610" w:rsidP="004275E3">
      <w:pPr>
        <w:spacing w:line="288" w:lineRule="auto"/>
        <w:rPr>
          <w:b/>
          <w:bCs/>
          <w:szCs w:val="26"/>
        </w:rPr>
      </w:pPr>
      <w:r w:rsidRPr="00593E40">
        <w:rPr>
          <w:b/>
          <w:bCs/>
          <w:szCs w:val="26"/>
        </w:rPr>
        <w:t>b. Yêu cầu chi tiết</w:t>
      </w:r>
    </w:p>
    <w:p w14:paraId="1A219EFB" w14:textId="77777777" w:rsidR="00695E71" w:rsidRPr="00593E40" w:rsidRDefault="00047E44" w:rsidP="004275E3">
      <w:pPr>
        <w:spacing w:line="288" w:lineRule="auto"/>
        <w:rPr>
          <w:i/>
          <w:color w:val="000000" w:themeColor="text1"/>
          <w:sz w:val="22"/>
          <w:szCs w:val="22"/>
          <w:lang w:val="vi-VN"/>
        </w:rPr>
      </w:pPr>
      <w:r w:rsidRPr="00593E40">
        <w:rPr>
          <w:i/>
          <w:iCs/>
          <w:color w:val="000000" w:themeColor="text1"/>
          <w:sz w:val="22"/>
          <w:szCs w:val="22"/>
        </w:rPr>
        <w:lastRenderedPageBreak/>
        <w:t>Giảng</w:t>
      </w:r>
      <w:r w:rsidR="002C7F89" w:rsidRPr="00593E40">
        <w:rPr>
          <w:i/>
          <w:color w:val="000000" w:themeColor="text1"/>
          <w:sz w:val="22"/>
          <w:szCs w:val="22"/>
        </w:rPr>
        <w:t xml:space="preserve"> viên </w:t>
      </w:r>
      <w:r w:rsidR="001D74E1" w:rsidRPr="00593E40">
        <w:rPr>
          <w:i/>
          <w:color w:val="000000" w:themeColor="text1"/>
          <w:sz w:val="22"/>
          <w:szCs w:val="22"/>
        </w:rPr>
        <w:t xml:space="preserve">cung cấp bộ </w:t>
      </w:r>
      <w:r w:rsidR="001D74E1" w:rsidRPr="00593E40">
        <w:rPr>
          <w:b/>
          <w:bCs/>
          <w:i/>
          <w:color w:val="000000" w:themeColor="text1"/>
          <w:sz w:val="22"/>
          <w:szCs w:val="22"/>
        </w:rPr>
        <w:t>yêu cầu tối thiểu</w:t>
      </w:r>
      <w:r w:rsidR="001D74E1" w:rsidRPr="00593E40">
        <w:rPr>
          <w:i/>
          <w:color w:val="000000" w:themeColor="text1"/>
          <w:sz w:val="22"/>
          <w:szCs w:val="22"/>
        </w:rPr>
        <w:t xml:space="preserve"> đối với sản phẩm. </w:t>
      </w:r>
      <w:r w:rsidR="00BC714A" w:rsidRPr="00593E40">
        <w:rPr>
          <w:i/>
          <w:color w:val="000000" w:themeColor="text1"/>
          <w:sz w:val="22"/>
          <w:szCs w:val="22"/>
        </w:rPr>
        <w:t xml:space="preserve">Nội dung đã điền ở đây là </w:t>
      </w:r>
      <w:r w:rsidR="00BC714A" w:rsidRPr="00593E40">
        <w:rPr>
          <w:b/>
          <w:bCs/>
          <w:i/>
          <w:color w:val="000000" w:themeColor="text1"/>
          <w:sz w:val="22"/>
          <w:szCs w:val="22"/>
        </w:rPr>
        <w:t>ví dụ</w:t>
      </w:r>
      <w:r w:rsidR="00BC714A" w:rsidRPr="00593E40">
        <w:rPr>
          <w:i/>
          <w:color w:val="000000" w:themeColor="text1"/>
          <w:sz w:val="22"/>
          <w:szCs w:val="22"/>
        </w:rPr>
        <w:t xml:space="preserve"> do </w:t>
      </w:r>
      <w:r w:rsidR="00534D5C" w:rsidRPr="00593E40">
        <w:rPr>
          <w:i/>
          <w:color w:val="000000" w:themeColor="text1"/>
          <w:sz w:val="22"/>
          <w:szCs w:val="22"/>
        </w:rPr>
        <w:t>lãnh đạo chuyên môn</w:t>
      </w:r>
      <w:r w:rsidR="00BC714A" w:rsidRPr="00593E40">
        <w:rPr>
          <w:i/>
          <w:color w:val="000000" w:themeColor="text1"/>
          <w:sz w:val="22"/>
          <w:szCs w:val="22"/>
        </w:rPr>
        <w:t xml:space="preserve"> cung cấp. </w:t>
      </w:r>
      <w:r w:rsidR="00EF4682" w:rsidRPr="00593E40">
        <w:rPr>
          <w:i/>
          <w:color w:val="000000" w:themeColor="text1"/>
          <w:sz w:val="22"/>
          <w:szCs w:val="22"/>
        </w:rPr>
        <w:t>C</w:t>
      </w:r>
      <w:r w:rsidR="00B35AC2" w:rsidRPr="00593E40">
        <w:rPr>
          <w:i/>
          <w:color w:val="000000" w:themeColor="text1"/>
          <w:sz w:val="22"/>
          <w:szCs w:val="22"/>
        </w:rPr>
        <w:t>ần c</w:t>
      </w:r>
      <w:r w:rsidR="00EF4682" w:rsidRPr="00593E40">
        <w:rPr>
          <w:i/>
          <w:color w:val="000000" w:themeColor="text1"/>
          <w:sz w:val="22"/>
          <w:szCs w:val="22"/>
        </w:rPr>
        <w:t xml:space="preserve">huyển </w:t>
      </w:r>
      <w:r w:rsidR="00695E71" w:rsidRPr="00593E40">
        <w:rPr>
          <w:i/>
          <w:color w:val="000000" w:themeColor="text1"/>
          <w:sz w:val="22"/>
          <w:szCs w:val="22"/>
        </w:rPr>
        <w:t>hóa nội dung từ PI vào đề tài cụ thể.</w:t>
      </w:r>
      <w:r w:rsidR="00EF4682" w:rsidRPr="00593E40">
        <w:rPr>
          <w:i/>
          <w:color w:val="000000" w:themeColor="text1"/>
          <w:sz w:val="22"/>
          <w:szCs w:val="22"/>
        </w:rPr>
        <w:t xml:space="preserve"> </w:t>
      </w:r>
      <w:r w:rsidR="003D73EF" w:rsidRPr="00593E40">
        <w:rPr>
          <w:i/>
          <w:color w:val="000000" w:themeColor="text1"/>
          <w:sz w:val="22"/>
          <w:szCs w:val="22"/>
        </w:rPr>
        <w:t>Cần k</w:t>
      </w:r>
      <w:r w:rsidR="00EF4682" w:rsidRPr="00593E40">
        <w:rPr>
          <w:i/>
          <w:color w:val="000000" w:themeColor="text1"/>
          <w:sz w:val="22"/>
          <w:szCs w:val="22"/>
        </w:rPr>
        <w:t>ết hợp giữa yêu cầu của PI với yêu cầu riêng của đề tài.</w:t>
      </w:r>
      <w:r w:rsidR="005D4380" w:rsidRPr="00593E40">
        <w:rPr>
          <w:i/>
          <w:color w:val="000000" w:themeColor="text1"/>
          <w:sz w:val="22"/>
          <w:szCs w:val="22"/>
        </w:rPr>
        <w:t xml:space="preserve"> Yêu cầu chi tiết phải bao phủ đầy đủ các PI của hướng đề tài.</w:t>
      </w:r>
      <w:r w:rsidR="001D74E1" w:rsidRPr="00593E40">
        <w:rPr>
          <w:i/>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88"/>
        <w:gridCol w:w="9039"/>
      </w:tblGrid>
      <w:tr w:rsidR="00E633D2" w:rsidRPr="00593E40" w14:paraId="0B19ECC3"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D2FB968" w14:textId="77777777" w:rsidR="00E633D2" w:rsidRPr="00593E40" w:rsidRDefault="00E633D2" w:rsidP="00E633D2">
            <w:pPr>
              <w:spacing w:line="288" w:lineRule="auto"/>
              <w:rPr>
                <w:i/>
                <w:color w:val="000000" w:themeColor="text1"/>
                <w:sz w:val="22"/>
                <w:szCs w:val="22"/>
                <w:lang w:val="en-US"/>
              </w:rPr>
            </w:pPr>
            <w:r w:rsidRPr="00593E40">
              <w:rPr>
                <w:b/>
                <w:bCs/>
                <w:i/>
                <w:color w:val="000000" w:themeColor="text1"/>
                <w:sz w:val="22"/>
                <w:szCs w:val="22"/>
                <w:lang w:val="en-US"/>
              </w:rPr>
              <w:t>Mã PI</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AE8ABF7" w14:textId="77777777" w:rsidR="00E633D2" w:rsidRPr="00593E40" w:rsidRDefault="00E633D2" w:rsidP="00E633D2">
            <w:pPr>
              <w:spacing w:line="288" w:lineRule="auto"/>
              <w:rPr>
                <w:i/>
                <w:color w:val="000000" w:themeColor="text1"/>
                <w:sz w:val="22"/>
                <w:szCs w:val="22"/>
                <w:lang w:val="en-US"/>
              </w:rPr>
            </w:pPr>
            <w:r w:rsidRPr="00593E40">
              <w:rPr>
                <w:b/>
                <w:bCs/>
                <w:i/>
                <w:color w:val="000000" w:themeColor="text1"/>
                <w:sz w:val="22"/>
                <w:szCs w:val="22"/>
                <w:lang w:val="en-US"/>
              </w:rPr>
              <w:t xml:space="preserve">Yêu cầu chi tiết tối thiểu </w:t>
            </w:r>
            <w:r w:rsidRPr="00593E40">
              <w:rPr>
                <w:i/>
                <w:color w:val="000000" w:themeColor="text1"/>
                <w:sz w:val="22"/>
                <w:szCs w:val="22"/>
                <w:lang w:val="en-US"/>
              </w:rPr>
              <w:t>(phải phù hợp nội dung PI tương ứng)</w:t>
            </w:r>
          </w:p>
        </w:tc>
      </w:tr>
      <w:tr w:rsidR="00E633D2" w:rsidRPr="00593E40" w14:paraId="27711FD2"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C9CB9FF"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10</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85E94" w14:textId="77777777" w:rsidR="00E633D2" w:rsidRPr="00593E40" w:rsidRDefault="00E633D2" w:rsidP="00E633D2">
            <w:pPr>
              <w:spacing w:line="288" w:lineRule="auto"/>
              <w:rPr>
                <w:i/>
                <w:color w:val="000000" w:themeColor="text1"/>
                <w:sz w:val="22"/>
                <w:szCs w:val="22"/>
                <w:lang w:val="en-US"/>
              </w:rPr>
            </w:pPr>
          </w:p>
        </w:tc>
      </w:tr>
      <w:tr w:rsidR="00E633D2" w:rsidRPr="00593E40" w14:paraId="16420C8A"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9DE7CC7"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65AEB1"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Mô tả bài toán và phạm vi:</w:t>
            </w:r>
            <w:r w:rsidRPr="0069188E">
              <w:rPr>
                <w:iCs/>
                <w:color w:val="000000" w:themeColor="text1"/>
                <w:sz w:val="22"/>
                <w:szCs w:val="22"/>
                <w:lang w:val="en-US"/>
              </w:rPr>
              <w:t xml:space="preserve"> Xác định đây là bài toán đo kích thước bàn chân từ ảnh chụp bằng điện thoại kết hợp thẻ có kích thước chuẩn ID-1, sau đó tư vấn lựa chọn size và sản phẩm giày phù hợp. Phạm vi tập trung vào người trưởng thành, bàn chân đặt trên nền phẳng, chụp từ trên xuống và đo hai thông số chính là chiều dài và chiều rộng bàn chân.</w:t>
            </w:r>
          </w:p>
          <w:p w14:paraId="02EB9253"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Mục tiêu kỹ thuật:</w:t>
            </w:r>
            <w:r w:rsidRPr="0069188E">
              <w:rPr>
                <w:iCs/>
                <w:color w:val="000000" w:themeColor="text1"/>
                <w:sz w:val="22"/>
                <w:szCs w:val="22"/>
                <w:lang w:val="en-US"/>
              </w:rPr>
              <w:t xml:space="preserve"> Xây dựng hệ thống thị giác máy tính có khả năng phát hiện thẻ tham chiếu, hiệu chỉnh phối cảnh, phân đoạn bàn chân và đo kích thước với MAE chiều dài ≤ 5 mm; xây dựng bộ quy đổi size và hệ thống RAG kết hợp LLM để tư vấn sản phẩm.</w:t>
            </w:r>
          </w:p>
          <w:p w14:paraId="22591B59"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Yêu cầu thực tế:</w:t>
            </w:r>
            <w:r w:rsidRPr="0069188E">
              <w:rPr>
                <w:iCs/>
                <w:color w:val="000000" w:themeColor="text1"/>
                <w:sz w:val="22"/>
                <w:szCs w:val="22"/>
                <w:lang w:val="en-US"/>
              </w:rPr>
              <w:t xml:space="preserve"> Hệ thống cho phép người dùng tự chụp ảnh bàn chân bằng điện thoại, nhận số đo, size đề xuất và danh sách sản phẩm phù hợp; giao diện đơn giản, dễ sử dụng trên trình duyệt điện thoại.</w:t>
            </w:r>
          </w:p>
          <w:p w14:paraId="4F7AEAB8"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Đầu vào:</w:t>
            </w:r>
            <w:r w:rsidRPr="0069188E">
              <w:rPr>
                <w:iCs/>
                <w:color w:val="000000" w:themeColor="text1"/>
                <w:sz w:val="22"/>
                <w:szCs w:val="22"/>
                <w:lang w:val="en-US"/>
              </w:rPr>
              <w:t xml:space="preserve"> Ảnh bàn chân chụp bằng điện thoại có thẻ ID-1 làm vật tham chiếu và câu hỏi/nhu cầu của người dùng.</w:t>
            </w:r>
          </w:p>
          <w:p w14:paraId="398B66F7"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Đầu ra:</w:t>
            </w:r>
            <w:r w:rsidRPr="0069188E">
              <w:rPr>
                <w:iCs/>
                <w:color w:val="000000" w:themeColor="text1"/>
                <w:sz w:val="22"/>
                <w:szCs w:val="22"/>
                <w:lang w:val="en-US"/>
              </w:rPr>
              <w:t xml:space="preserve"> Chiều dài, chiều rộng bàn chân, dáng chân, size giày đề xuất, danh sách sản phẩm và giải thích lý do lựa chọn.</w:t>
            </w:r>
          </w:p>
          <w:p w14:paraId="33F9EE91"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Kết quả yêu cầu:</w:t>
            </w:r>
            <w:r w:rsidRPr="0069188E">
              <w:rPr>
                <w:iCs/>
                <w:color w:val="000000" w:themeColor="text1"/>
                <w:sz w:val="22"/>
                <w:szCs w:val="22"/>
                <w:lang w:val="en-US"/>
              </w:rPr>
              <w:t xml:space="preserve"> Hệ thống đạt các chỉ tiêu đánh giá đề ra, hoạt động ổn định trên dữ liệu kiểm thử và có khả năng triển khai dưới dạng ứng dụng web. </w:t>
            </w:r>
          </w:p>
        </w:tc>
      </w:tr>
      <w:tr w:rsidR="00E633D2" w:rsidRPr="00593E40" w14:paraId="5F410328"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EE7D821"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5B6D91"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Thu thập và mô tả dữ liệu:</w:t>
            </w:r>
            <w:r w:rsidRPr="0069188E">
              <w:rPr>
                <w:iCs/>
                <w:color w:val="000000" w:themeColor="text1"/>
                <w:sz w:val="22"/>
                <w:szCs w:val="22"/>
                <w:lang w:val="en-US"/>
              </w:rPr>
              <w:t xml:space="preserve"> Thu thập ảnh bàn chân từ tối thiểu 30 người tham gia, mỗi bàn chân chụp khoảng 3–4 ảnh trong các điều kiện khác nhau về nền, ánh sáng và góc chụp; thực hiện đo thủ công chiều dài và chiều rộng để tạo dữ liệu ground truth. Dự kiến xây dựng tập dữ liệu khoảng 200–250 ảnh.</w:t>
            </w:r>
          </w:p>
          <w:p w14:paraId="118705A8"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Thu thập dữ liệu sản phẩm:</w:t>
            </w:r>
            <w:r w:rsidRPr="0069188E">
              <w:rPr>
                <w:iCs/>
                <w:color w:val="000000" w:themeColor="text1"/>
                <w:sz w:val="22"/>
                <w:szCs w:val="22"/>
                <w:lang w:val="en-US"/>
              </w:rPr>
              <w:t xml:space="preserve"> Xây dựng kho dữ liệu khoảng 100–150 sản phẩm thuộc 4–5 hãng, bao gồm bảng size theo chiều dài, form giày, giá, loại giày, mô tả và tồn kho theo size.</w:t>
            </w:r>
          </w:p>
          <w:p w14:paraId="03F0B76E"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Phân tích yêu cầu chức năng:</w:t>
            </w:r>
            <w:r w:rsidRPr="0069188E">
              <w:rPr>
                <w:iCs/>
                <w:color w:val="000000" w:themeColor="text1"/>
                <w:sz w:val="22"/>
                <w:szCs w:val="22"/>
                <w:lang w:val="en-US"/>
              </w:rPr>
              <w:t xml:space="preserve"> Hệ thống phải cho phép người dùng chụp/tải ảnh, kiểm tra chất lượng ảnh, phát hiện thẻ tham chiếu, đo kích thước bàn chân, xác định size và tư vấn sản phẩm.</w:t>
            </w:r>
          </w:p>
          <w:p w14:paraId="44B9AFAF"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Phân tích yêu cầu phi chức năng:</w:t>
            </w:r>
            <w:r w:rsidRPr="0069188E">
              <w:rPr>
                <w:iCs/>
                <w:color w:val="000000" w:themeColor="text1"/>
                <w:sz w:val="22"/>
                <w:szCs w:val="22"/>
                <w:lang w:val="en-US"/>
              </w:rPr>
              <w:t xml:space="preserve"> Kết quả đo có độ chính xác phù hợp, thời gian xử lý ảnh ≤ 3 giây, hệ thống hoạt động ổn định, giao diện dễ sử dụng và có khả năng chạy trên trình duyệt điện thoại.</w:t>
            </w:r>
          </w:p>
          <w:p w14:paraId="2295934F" w14:textId="77777777" w:rsidR="00E633D2" w:rsidRPr="0069188E" w:rsidRDefault="00E633D2" w:rsidP="00E633D2">
            <w:pPr>
              <w:spacing w:line="288" w:lineRule="auto"/>
              <w:rPr>
                <w:iCs/>
                <w:color w:val="000000" w:themeColor="text1"/>
                <w:sz w:val="22"/>
                <w:szCs w:val="22"/>
                <w:lang w:val="en-US"/>
              </w:rPr>
            </w:pPr>
            <w:r w:rsidRPr="0069188E">
              <w:rPr>
                <w:b/>
                <w:bCs/>
                <w:iCs/>
                <w:color w:val="000000" w:themeColor="text1"/>
                <w:sz w:val="22"/>
                <w:szCs w:val="22"/>
                <w:lang w:val="en-US"/>
              </w:rPr>
              <w:t>Chuẩn hóa yêu cầu thành đặc tả bài toán AI/ML/DL/LLM:</w:t>
            </w:r>
            <w:r w:rsidRPr="0069188E">
              <w:rPr>
                <w:iCs/>
                <w:color w:val="000000" w:themeColor="text1"/>
                <w:sz w:val="22"/>
                <w:szCs w:val="22"/>
                <w:lang w:val="en-US"/>
              </w:rPr>
              <w:t xml:space="preserve"> Xác định bài toán gồm phát hiện vật tham chiếu, phân đoạn ảnh, đo kích thước và tư vấn sản phẩm bằng RAG/LLM; chuẩn hóa ảnh đầu vào, dữ liệu ground truth, nhãn phân đoạn và dữ liệu sản phẩm phục vụ xây dựng mô hình và hệ thống. </w:t>
            </w:r>
          </w:p>
        </w:tc>
      </w:tr>
      <w:tr w:rsidR="00E633D2" w:rsidRPr="00593E40" w14:paraId="03B5B202"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C22FDFB"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667F7"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Xác định input – output của hệ thống AI:</w:t>
            </w:r>
          </w:p>
          <w:p w14:paraId="6A7F4A24"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Input:</w:t>
            </w:r>
            <w:r w:rsidRPr="0069188E">
              <w:rPr>
                <w:iCs/>
                <w:color w:val="000000" w:themeColor="text1"/>
                <w:sz w:val="22"/>
                <w:szCs w:val="22"/>
                <w:lang w:val="en-US"/>
              </w:rPr>
              <w:t xml:space="preserve"> Ảnh bàn chân có thẻ ID-1 và dữ liệu nhu cầu của người dùng.</w:t>
            </w:r>
          </w:p>
          <w:p w14:paraId="304C37FF"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Output:</w:t>
            </w:r>
            <w:r w:rsidRPr="0069188E">
              <w:rPr>
                <w:iCs/>
                <w:color w:val="000000" w:themeColor="text1"/>
                <w:sz w:val="22"/>
                <w:szCs w:val="22"/>
                <w:lang w:val="en-US"/>
              </w:rPr>
              <w:t xml:space="preserve"> Mặt nạ bàn chân, chiều dài, chiều rộng, tỷ lệ rộng/dài, dáng chân, size đề xuất và thông tin sản phẩm phù hợp.</w:t>
            </w:r>
          </w:p>
          <w:p w14:paraId="770D0135"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Xác định giả thiết và ràng buộc:</w:t>
            </w:r>
          </w:p>
          <w:p w14:paraId="48F44AB6"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Giả thiết:</w:t>
            </w:r>
            <w:r w:rsidRPr="0069188E">
              <w:rPr>
                <w:iCs/>
                <w:color w:val="000000" w:themeColor="text1"/>
                <w:sz w:val="22"/>
                <w:szCs w:val="22"/>
                <w:lang w:val="en-US"/>
              </w:rPr>
              <w:t xml:space="preserve"> Bàn chân được đặt trên cùng mặt phẳng với thẻ ID-1, ảnh được chụp tương đối từ trên xuống và các đặc điểm bàn chân được thể hiện rõ.</w:t>
            </w:r>
          </w:p>
          <w:p w14:paraId="5EE2F6B7"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Ràng buộc:</w:t>
            </w:r>
            <w:r w:rsidRPr="0069188E">
              <w:rPr>
                <w:iCs/>
                <w:color w:val="000000" w:themeColor="text1"/>
                <w:sz w:val="22"/>
                <w:szCs w:val="22"/>
                <w:lang w:val="en-US"/>
              </w:rPr>
              <w:t xml:space="preserve"> Ánh sáng, nền ảnh, góc nghiêng, bóng và chất lượng ảnh có thể ảnh hưởng đến kết quả phân đoạn và đo kích thước; ảnh 2D không được sử dụng để đo chiều cao mu bàn chân hoặc vòm bàn chân.</w:t>
            </w:r>
          </w:p>
          <w:p w14:paraId="441FB913"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lastRenderedPageBreak/>
              <w:t>Xác định biến, tham số và không gian dữ liệu:</w:t>
            </w:r>
          </w:p>
          <w:p w14:paraId="100BEBA4"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Biến đầu vào:</w:t>
            </w:r>
            <w:r w:rsidRPr="0069188E">
              <w:rPr>
                <w:iCs/>
                <w:color w:val="000000" w:themeColor="text1"/>
                <w:sz w:val="22"/>
                <w:szCs w:val="22"/>
                <w:lang w:val="en-US"/>
              </w:rPr>
              <w:t xml:space="preserve"> Ma trận pixel của ảnh và kích thước chuẩn của thẻ ID-1.</w:t>
            </w:r>
          </w:p>
          <w:p w14:paraId="345BAEF9" w14:textId="24559424"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 xml:space="preserve">Tham số: </w:t>
            </w:r>
            <w:r w:rsidR="0069188E" w:rsidRPr="0069188E">
              <w:rPr>
                <w:iCs/>
                <w:color w:val="000000" w:themeColor="text1"/>
                <w:sz w:val="22"/>
                <w:szCs w:val="22"/>
              </w:rPr>
              <w:t>Ngưỡng xử lý ảnh, tham số homography, tham số mô hình YOLOv8n-seg, learning rate, số epoch...</w:t>
            </w:r>
            <w:r w:rsidRPr="0069188E">
              <w:rPr>
                <w:iCs/>
                <w:color w:val="000000" w:themeColor="text1"/>
                <w:sz w:val="22"/>
                <w:szCs w:val="22"/>
                <w:lang w:val="en-US"/>
              </w:rPr>
              <w:t>.</w:t>
            </w:r>
          </w:p>
          <w:p w14:paraId="3C54495E"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Không gian dữ liệu</w:t>
            </w:r>
            <w:r w:rsidRPr="0069188E">
              <w:rPr>
                <w:iCs/>
                <w:color w:val="000000" w:themeColor="text1"/>
                <w:sz w:val="22"/>
                <w:szCs w:val="22"/>
                <w:lang w:val="en-US"/>
              </w:rPr>
              <w:t>: Ảnh bàn chân trong nhiều điều kiện về người dùng, nền, ánh sáng và góc chụp.</w:t>
            </w:r>
          </w:p>
          <w:p w14:paraId="088F7CDC"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Sử dụng OpenCV cho phát hiện thẻ và xử lý ảnh; sử dụng homography để hiệu chỉnh phối cảnh; so sánh phân đoạn bằng OpenCV/Otsu với mô hình YOLOv8n-seg; sử dụng bộ quy tắc để xác định size và RAG kết hợp LLM để tư vấn sản phẩm. </w:t>
            </w:r>
          </w:p>
        </w:tc>
      </w:tr>
      <w:tr w:rsidR="00E633D2" w:rsidRPr="00593E40" w14:paraId="2EA8E7AE"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C7A9F09"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lastRenderedPageBreak/>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9164A" w14:textId="5DEAC248" w:rsidR="00E633D2" w:rsidRPr="0069188E" w:rsidRDefault="00522AEB" w:rsidP="00E633D2">
            <w:pPr>
              <w:spacing w:line="288" w:lineRule="auto"/>
              <w:rPr>
                <w:iCs/>
                <w:color w:val="000000" w:themeColor="text1"/>
                <w:sz w:val="22"/>
                <w:szCs w:val="22"/>
                <w:lang w:val="en-US"/>
              </w:rPr>
            </w:pPr>
            <w:r w:rsidRPr="0069188E">
              <w:rPr>
                <w:iCs/>
                <w:color w:val="000000" w:themeColor="text1"/>
                <w:sz w:val="22"/>
                <w:szCs w:val="22"/>
              </w:rPr>
              <w:t>Trình bày các chỉ số MAE, tỷ lệ xử lý ảnh hợp lệ, tỷ lệ đề xuất đúng size, tỷ lệ lệch không quá 1 size và tỷ lệ câu trả lời RAG đáp ứng đúng các ràng buộc.</w:t>
            </w:r>
          </w:p>
        </w:tc>
      </w:tr>
      <w:tr w:rsidR="00E633D2" w:rsidRPr="00593E40" w14:paraId="4CDC8E32"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0CCCD0A"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2AF67"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Lựa chọn mô hình phù hợp</w:t>
            </w:r>
            <w:r w:rsidRPr="0069188E">
              <w:rPr>
                <w:iCs/>
                <w:color w:val="000000" w:themeColor="text1"/>
                <w:sz w:val="22"/>
                <w:szCs w:val="22"/>
                <w:lang w:val="en-US"/>
              </w:rPr>
              <w:t>: Phân tích đặc điểm bài toán và dữ liệu để lựa chọn các phương pháp thị giác máy tính và học sâu phù hợp. Sử dụng OpenCV cho phát hiện thẻ ID-1, xử lý ảnh và phương pháp phân đoạn cơ sở; sử dụng YOLOv8n-seg làm mô hình học sâu nhẹ cho phân đoạn bàn chân. Sử dụng phép biến đổi homography để hiệu chỉnh phối cảnh và tăng độ chính xác đo.</w:t>
            </w:r>
          </w:p>
          <w:p w14:paraId="726FFA27"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Đối với bài toán tư vấn sản phẩm, sử dụng kiến trúc RAG kết hợp LLM. Dữ liệu có cấu trúc như giá, size và tồn kho được truy vấn từ cơ sở dữ liệu SQL; thông tin mô tả sản phẩm được truy xuất bằng vector database. Việc lựa chọn các phương pháp được căn cứ trên độ chính xác, khả năng kiểm soát kết quả và khả năng triển khai trên hệ thống web. </w:t>
            </w:r>
          </w:p>
        </w:tc>
      </w:tr>
      <w:tr w:rsidR="00E633D2" w:rsidRPr="00593E40" w14:paraId="53779CB7"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44800E3"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56CD73"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Thiết kế và huấn luyện mô hình</w:t>
            </w:r>
            <w:r w:rsidRPr="0069188E">
              <w:rPr>
                <w:iCs/>
                <w:color w:val="000000" w:themeColor="text1"/>
                <w:sz w:val="22"/>
                <w:szCs w:val="22"/>
                <w:lang w:val="en-US"/>
              </w:rPr>
              <w:t>: Xây dựng quy trình xử lý ảnh gồm phát hiện bốn góc thẻ ID-1, hiệu chỉnh phối cảnh bằng homography, phân đoạn bàn chân và tính toán chiều dài, chiều rộng. Xây dựng dữ liệu ground truth từ số đo thủ công của người tham gia. </w:t>
            </w:r>
          </w:p>
          <w:p w14:paraId="3214651B"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Huấn luyện và tối ưu</w:t>
            </w:r>
            <w:r w:rsidRPr="0069188E">
              <w:rPr>
                <w:iCs/>
                <w:color w:val="000000" w:themeColor="text1"/>
                <w:sz w:val="22"/>
                <w:szCs w:val="22"/>
                <w:lang w:val="en-US"/>
              </w:rPr>
              <w:t xml:space="preserve"> : Gán nhãn mặt nạ bàn chân và fine-tune YOLOv8n-seg trên dữ liệu thu thập được; điều chỉnh các tham số huấn luyện để đạt kết quả phù hợp. Xây dựng bộ quy đổi size dựa trên số đo, bảng size từng hãng, khoảng dư và form giày. Xây dựng RAG và tích hợp LLM, trong đó LLM chỉ xử lý nhu cầu người dùng, xếp hạng và giải thích dựa trên danh sách sản phẩm đã được hệ thống truy xuất và lọc trước. </w:t>
            </w:r>
          </w:p>
        </w:tc>
      </w:tr>
      <w:tr w:rsidR="00E633D2" w:rsidRPr="00593E40" w14:paraId="33373B1C"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EC40581"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3E45B"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Đánh giá hiệu năng mô hình</w:t>
            </w:r>
            <w:r w:rsidRPr="0069188E">
              <w:rPr>
                <w:iCs/>
                <w:color w:val="000000" w:themeColor="text1"/>
                <w:sz w:val="22"/>
                <w:szCs w:val="22"/>
                <w:lang w:val="en-US"/>
              </w:rPr>
              <w:t>: Áp dụng các chỉ số đánh giá phù hợp với từng bài toán thành phần, trong đó sử dụng MAE để đánh giá sai số đo chiều dài và chiều rộng bàn chân; tỷ lệ ảnh xử lý thành công để đánh giá độ ổn định của hệ thống đo; tỷ lệ đúng size và tỷ lệ lệch không quá 1 size để đánh giá bộ quy đổi size; các chỉ tiêu về độ chính xác của câu trả lời, ràng buộc giá, loại giày, size còn hàng và thông tin sản phẩm để đánh giá hệ thống RAG/LLM.</w:t>
            </w:r>
          </w:p>
          <w:p w14:paraId="632C3D44"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Phân tích kết quả một cách khách quan, xác định các trường hợp sai và nguyên nhân như góc chụp, ánh sáng, bóng, nền ảnh, chất lượng phân đoạn hoặc dữ liệu sản phẩm. </w:t>
            </w:r>
          </w:p>
        </w:tc>
      </w:tr>
      <w:tr w:rsidR="00E633D2" w:rsidRPr="00593E40" w14:paraId="02774887"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8E3801B"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66AF7"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So sánh các phương pháp:</w:t>
            </w:r>
            <w:r w:rsidRPr="0069188E">
              <w:rPr>
                <w:iCs/>
                <w:color w:val="000000" w:themeColor="text1"/>
                <w:sz w:val="22"/>
                <w:szCs w:val="22"/>
                <w:lang w:val="en-US"/>
              </w:rPr>
              <w:t xml:space="preserve"> So sánh phương pháp đo sử dụng tỷ lệ pixel/mm trực tiếp với phương pháp có hiệu chỉnh phối cảnh bằng homography; so sánh phương pháp phân đoạn bàn chân bằng OpenCV/Otsu với YOLOv8n-seg; so sánh kiến trúc quy tắc xác định size + RAG + LLM với phương án LLM + RAG thuần.</w:t>
            </w:r>
          </w:p>
          <w:p w14:paraId="433279CB" w14:textId="77777777" w:rsidR="00E633D2" w:rsidRPr="0069188E" w:rsidRDefault="00E633D2" w:rsidP="00E633D2">
            <w:pPr>
              <w:spacing w:line="288" w:lineRule="auto"/>
              <w:rPr>
                <w:iCs/>
                <w:color w:val="000000" w:themeColor="text1"/>
                <w:sz w:val="22"/>
                <w:szCs w:val="22"/>
                <w:lang w:val="en-US"/>
              </w:rPr>
            </w:pPr>
            <w:r w:rsidRPr="00A17F31">
              <w:rPr>
                <w:b/>
                <w:bCs/>
                <w:iCs/>
                <w:color w:val="000000" w:themeColor="text1"/>
                <w:sz w:val="22"/>
                <w:szCs w:val="22"/>
                <w:lang w:val="en-US"/>
              </w:rPr>
              <w:t>Luận giải kết quả:</w:t>
            </w:r>
            <w:r w:rsidRPr="0069188E">
              <w:rPr>
                <w:iCs/>
                <w:color w:val="000000" w:themeColor="text1"/>
                <w:sz w:val="22"/>
                <w:szCs w:val="22"/>
                <w:lang w:val="en-US"/>
              </w:rPr>
              <w:t xml:space="preserve"> Dựa trên các chỉ số thực nghiệm để phân tích sự khác biệt về độ chính xác, độ ổn định, thời gian xử lý và khả năng hạn chế lỗi. Xác định nguyên nhân dẫn đến sự khác biệt và đánh giá mức độ phù hợp của từng phương pháp đối với hệ thống. </w:t>
            </w:r>
          </w:p>
        </w:tc>
      </w:tr>
      <w:tr w:rsidR="00E633D2" w:rsidRPr="00593E40" w14:paraId="3F5AED3F"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526061C"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53A51" w14:textId="026A4683" w:rsidR="00E633D2" w:rsidRPr="0069188E" w:rsidRDefault="0069188E" w:rsidP="00E633D2">
            <w:pPr>
              <w:spacing w:line="288" w:lineRule="auto"/>
              <w:rPr>
                <w:iCs/>
                <w:color w:val="000000" w:themeColor="text1"/>
                <w:sz w:val="22"/>
                <w:szCs w:val="22"/>
                <w:lang w:val="en-US"/>
              </w:rPr>
            </w:pPr>
            <w:r w:rsidRPr="0069188E">
              <w:rPr>
                <w:iCs/>
                <w:color w:val="000000" w:themeColor="text1"/>
                <w:sz w:val="22"/>
                <w:szCs w:val="22"/>
              </w:rPr>
              <w:t>Xây dựng ứng dụng web có giao diện cho phép người dùng chụp/tải ảnh bàn chân có thẻ ID-1; sau khi nhận ảnh, hệ thống phát hiện thẻ, phân đoạn bàn chân và trả về chiều dài, chiều rộng, dáng chân, size đề xuất và thông tin sản phẩm phù hợp.</w:t>
            </w:r>
          </w:p>
        </w:tc>
      </w:tr>
      <w:tr w:rsidR="00E633D2" w:rsidRPr="00593E40" w14:paraId="22976BE0"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E4C7017" w14:textId="77777777" w:rsidR="00E633D2" w:rsidRPr="00593E40" w:rsidRDefault="00E633D2" w:rsidP="00E633D2">
            <w:pPr>
              <w:spacing w:line="288" w:lineRule="auto"/>
              <w:rPr>
                <w:i/>
                <w:color w:val="000000" w:themeColor="text1"/>
                <w:sz w:val="22"/>
                <w:szCs w:val="22"/>
                <w:lang w:val="en-US"/>
              </w:rPr>
            </w:pPr>
            <w:r w:rsidRPr="00593E40">
              <w:rPr>
                <w:i/>
                <w:color w:val="000000" w:themeColor="text1"/>
                <w:sz w:val="22"/>
                <w:szCs w:val="22"/>
                <w:lang w:val="en-US"/>
              </w:rPr>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74F2E7" w14:textId="77777777" w:rsidR="00E633D2" w:rsidRPr="0069188E" w:rsidRDefault="00E633D2" w:rsidP="00E633D2">
            <w:pPr>
              <w:spacing w:line="288" w:lineRule="auto"/>
              <w:rPr>
                <w:iCs/>
                <w:color w:val="000000" w:themeColor="text1"/>
                <w:sz w:val="22"/>
                <w:szCs w:val="22"/>
                <w:lang w:val="en-US"/>
              </w:rPr>
            </w:pPr>
            <w:r w:rsidRPr="0069188E">
              <w:rPr>
                <w:iCs/>
                <w:color w:val="000000" w:themeColor="text1"/>
                <w:sz w:val="22"/>
                <w:szCs w:val="22"/>
                <w:lang w:val="en-US"/>
              </w:rPr>
              <w:t>Kiểm thử toàn bộ quy trình từ chụp ảnh → kiểm tra ảnh → đo kích thước → xác định size → tìm kiếm sản phẩm → tư vấn. Đánh giá thời gian xử lý, độ ổn định và khả năng đáp ứng các yêu cầu kỹ thuật. </w:t>
            </w:r>
          </w:p>
        </w:tc>
      </w:tr>
    </w:tbl>
    <w:p w14:paraId="0AC62FE7" w14:textId="77777777" w:rsidR="00E633D2" w:rsidRPr="00593E40" w:rsidRDefault="00E633D2" w:rsidP="004275E3">
      <w:pPr>
        <w:spacing w:line="288" w:lineRule="auto"/>
        <w:rPr>
          <w:i/>
          <w:color w:val="000000" w:themeColor="text1"/>
          <w:sz w:val="22"/>
          <w:szCs w:val="22"/>
          <w:lang w:val="vi-VN"/>
        </w:rPr>
      </w:pPr>
    </w:p>
    <w:p w14:paraId="17B6C97E" w14:textId="77777777" w:rsidR="003C6059" w:rsidRPr="00593E40" w:rsidRDefault="003C6059">
      <w:pPr>
        <w:rPr>
          <w:sz w:val="2"/>
          <w:szCs w:val="2"/>
        </w:rPr>
      </w:pPr>
    </w:p>
    <w:p w14:paraId="5A5CAD0E" w14:textId="77777777" w:rsidR="00047E44" w:rsidRPr="00593E40" w:rsidRDefault="00047E44" w:rsidP="00B37C51">
      <w:pPr>
        <w:spacing w:line="312" w:lineRule="auto"/>
        <w:rPr>
          <w:b/>
          <w:bCs/>
          <w:sz w:val="12"/>
          <w:szCs w:val="12"/>
        </w:rPr>
      </w:pPr>
    </w:p>
    <w:p w14:paraId="3067DA76" w14:textId="77777777" w:rsidR="00B37C51" w:rsidRPr="00593E40" w:rsidRDefault="008D1B5A" w:rsidP="004275E3">
      <w:pPr>
        <w:spacing w:line="288" w:lineRule="auto"/>
        <w:rPr>
          <w:b/>
          <w:bCs/>
          <w:szCs w:val="26"/>
        </w:rPr>
      </w:pPr>
      <w:r w:rsidRPr="00593E40">
        <w:rPr>
          <w:b/>
          <w:bCs/>
          <w:szCs w:val="26"/>
        </w:rPr>
        <w:t>8</w:t>
      </w:r>
      <w:r w:rsidR="00B37C51" w:rsidRPr="00593E40">
        <w:rPr>
          <w:b/>
          <w:bCs/>
          <w:szCs w:val="26"/>
        </w:rPr>
        <w:t xml:space="preserve">. Yêu cầu </w:t>
      </w:r>
      <w:r w:rsidR="00864851" w:rsidRPr="00593E40">
        <w:rPr>
          <w:b/>
          <w:bCs/>
          <w:szCs w:val="26"/>
        </w:rPr>
        <w:t>về</w:t>
      </w:r>
      <w:r w:rsidR="00B37C51" w:rsidRPr="00593E40">
        <w:rPr>
          <w:b/>
          <w:bCs/>
          <w:szCs w:val="26"/>
        </w:rPr>
        <w:t xml:space="preserve"> </w:t>
      </w:r>
      <w:r w:rsidR="00864851" w:rsidRPr="00593E40">
        <w:rPr>
          <w:b/>
          <w:bCs/>
          <w:szCs w:val="26"/>
        </w:rPr>
        <w:t>q</w:t>
      </w:r>
      <w:r w:rsidR="00B37C51" w:rsidRPr="00593E40">
        <w:rPr>
          <w:b/>
          <w:bCs/>
          <w:szCs w:val="26"/>
        </w:rPr>
        <w:t>uyển báo cáo:</w:t>
      </w:r>
    </w:p>
    <w:p w14:paraId="1B34BBAF" w14:textId="77777777" w:rsidR="0022443E" w:rsidRPr="00593E40" w:rsidRDefault="00047E44" w:rsidP="004275E3">
      <w:pPr>
        <w:spacing w:line="288" w:lineRule="auto"/>
        <w:rPr>
          <w:i/>
          <w:iCs/>
          <w:color w:val="000000" w:themeColor="text1"/>
          <w:sz w:val="22"/>
          <w:szCs w:val="22"/>
        </w:rPr>
      </w:pPr>
      <w:r w:rsidRPr="00593E40">
        <w:rPr>
          <w:i/>
          <w:iCs/>
          <w:color w:val="000000" w:themeColor="text1"/>
          <w:sz w:val="22"/>
          <w:szCs w:val="22"/>
        </w:rPr>
        <w:t>Giảng</w:t>
      </w:r>
      <w:r w:rsidR="003621D4" w:rsidRPr="00593E40">
        <w:rPr>
          <w:i/>
          <w:iCs/>
          <w:color w:val="000000" w:themeColor="text1"/>
          <w:sz w:val="22"/>
          <w:szCs w:val="22"/>
        </w:rPr>
        <w:t xml:space="preserve"> viên không sửa nội dung này</w:t>
      </w:r>
    </w:p>
    <w:p w14:paraId="5110E1BE" w14:textId="77777777" w:rsidR="001B3A44" w:rsidRPr="00593E40" w:rsidRDefault="002D7AD9" w:rsidP="004275E3">
      <w:pPr>
        <w:spacing w:line="288" w:lineRule="auto"/>
      </w:pPr>
      <w:r w:rsidRPr="00593E40">
        <w:t xml:space="preserve">Quyển báo cáo phải đảm bảo: </w:t>
      </w:r>
    </w:p>
    <w:p w14:paraId="0FB12692" w14:textId="77777777" w:rsidR="001B3A44" w:rsidRPr="00593E40" w:rsidRDefault="00047E44" w:rsidP="00351A9D">
      <w:pPr>
        <w:pStyle w:val="ListParagraph"/>
        <w:numPr>
          <w:ilvl w:val="0"/>
          <w:numId w:val="35"/>
        </w:numPr>
      </w:pPr>
      <w:r w:rsidRPr="00593E40">
        <w:t>D</w:t>
      </w:r>
      <w:r w:rsidR="002D7AD9" w:rsidRPr="00593E40">
        <w:t xml:space="preserve">o sinh viên tự xây dựng, </w:t>
      </w:r>
    </w:p>
    <w:p w14:paraId="1A215BC6" w14:textId="77777777" w:rsidR="001B3A44" w:rsidRPr="00593E40" w:rsidRDefault="00047E44" w:rsidP="00351A9D">
      <w:pPr>
        <w:pStyle w:val="ListParagraph"/>
        <w:numPr>
          <w:ilvl w:val="0"/>
          <w:numId w:val="35"/>
        </w:numPr>
      </w:pPr>
      <w:r w:rsidRPr="00593E40">
        <w:t>C</w:t>
      </w:r>
      <w:r w:rsidR="001B3A44" w:rsidRPr="00593E40">
        <w:t>ó cấu trúc nội dung phù hợp yêu cầu và đảm bảo tính logic,</w:t>
      </w:r>
    </w:p>
    <w:p w14:paraId="0CCA7F45" w14:textId="77777777" w:rsidR="001B3A44" w:rsidRPr="00593E40" w:rsidRDefault="00047E44" w:rsidP="00351A9D">
      <w:pPr>
        <w:pStyle w:val="ListParagraph"/>
        <w:numPr>
          <w:ilvl w:val="0"/>
          <w:numId w:val="35"/>
        </w:numPr>
      </w:pPr>
      <w:r w:rsidRPr="00593E40">
        <w:t>T</w:t>
      </w:r>
      <w:r w:rsidR="002D7AD9" w:rsidRPr="00593E40">
        <w:t xml:space="preserve">uân thủ yêu cầu về khuôn mẫu và định dạng của trường, </w:t>
      </w:r>
    </w:p>
    <w:p w14:paraId="4F81205B" w14:textId="77777777" w:rsidR="001B3A44" w:rsidRPr="00593E40" w:rsidRDefault="00047E44" w:rsidP="00351A9D">
      <w:pPr>
        <w:pStyle w:val="ListParagraph"/>
        <w:numPr>
          <w:ilvl w:val="0"/>
          <w:numId w:val="35"/>
        </w:numPr>
      </w:pPr>
      <w:r w:rsidRPr="00593E40">
        <w:t>K</w:t>
      </w:r>
      <w:r w:rsidR="002D7AD9" w:rsidRPr="00593E40">
        <w:t xml:space="preserve">hông có lỗi chính tả, </w:t>
      </w:r>
    </w:p>
    <w:p w14:paraId="27C315EE" w14:textId="77777777" w:rsidR="001B3A44" w:rsidRPr="00593E40" w:rsidRDefault="00047E44" w:rsidP="00351A9D">
      <w:pPr>
        <w:pStyle w:val="ListParagraph"/>
        <w:numPr>
          <w:ilvl w:val="0"/>
          <w:numId w:val="35"/>
        </w:numPr>
      </w:pPr>
      <w:r w:rsidRPr="00593E40">
        <w:t>K</w:t>
      </w:r>
      <w:r w:rsidR="002D7AD9" w:rsidRPr="00593E40">
        <w:t>hông sử dụng nội dung vi phạm bản quyền</w:t>
      </w:r>
      <w:r w:rsidR="00B6753A" w:rsidRPr="00593E40">
        <w:t xml:space="preserve">, </w:t>
      </w:r>
    </w:p>
    <w:p w14:paraId="022D2142" w14:textId="77777777" w:rsidR="002D7AD9" w:rsidRPr="00593E40" w:rsidRDefault="00047E44" w:rsidP="00351A9D">
      <w:pPr>
        <w:pStyle w:val="ListParagraph"/>
        <w:numPr>
          <w:ilvl w:val="0"/>
          <w:numId w:val="35"/>
        </w:numPr>
      </w:pPr>
      <w:r w:rsidRPr="00593E40">
        <w:t>K</w:t>
      </w:r>
      <w:r w:rsidR="00413001" w:rsidRPr="00593E40">
        <w:t>hông vi phạm quy định chống đạo văn của trường</w:t>
      </w:r>
      <w:r w:rsidR="002D7AD9" w:rsidRPr="00593E40">
        <w:t>.</w:t>
      </w:r>
    </w:p>
    <w:p w14:paraId="186193A1" w14:textId="77777777" w:rsidR="00B37C51" w:rsidRPr="00593E40" w:rsidRDefault="00B37C51" w:rsidP="00C96DC5">
      <w:pPr>
        <w:spacing w:before="240"/>
      </w:pPr>
      <w:r w:rsidRPr="00593E40">
        <w:t>Cấu trúc của quyển báo cáo:</w:t>
      </w:r>
    </w:p>
    <w:p w14:paraId="7269593C" w14:textId="77777777" w:rsidR="00C459D4" w:rsidRPr="00593E40" w:rsidRDefault="00C459D4" w:rsidP="00C459D4">
      <w:pPr>
        <w:pStyle w:val="ListParagraph"/>
        <w:numPr>
          <w:ilvl w:val="0"/>
          <w:numId w:val="33"/>
        </w:numPr>
        <w:spacing w:after="120"/>
      </w:pPr>
      <w:r w:rsidRPr="00593E40">
        <w:t xml:space="preserve">Chương 1. Cơ sở lý thuyết </w:t>
      </w:r>
    </w:p>
    <w:p w14:paraId="4E914A28" w14:textId="77777777" w:rsidR="00C459D4" w:rsidRPr="00593E40" w:rsidRDefault="00C459D4" w:rsidP="00C459D4">
      <w:pPr>
        <w:pStyle w:val="ListParagraph"/>
        <w:spacing w:after="120"/>
      </w:pPr>
      <w:r w:rsidRPr="00593E40">
        <w:t>(Những công nghệ chính sử dụng trong đồ án)</w:t>
      </w:r>
    </w:p>
    <w:p w14:paraId="36D6C802" w14:textId="77777777" w:rsidR="00C459D4" w:rsidRPr="00593E40" w:rsidRDefault="00C459D4" w:rsidP="00C459D4">
      <w:pPr>
        <w:pStyle w:val="ListParagraph"/>
        <w:numPr>
          <w:ilvl w:val="0"/>
          <w:numId w:val="33"/>
        </w:numPr>
        <w:spacing w:after="120"/>
      </w:pPr>
      <w:r w:rsidRPr="00593E40">
        <w:t>Chương 2. Khảo sát và phân tích hệ thống</w:t>
      </w:r>
    </w:p>
    <w:p w14:paraId="68C3C8A5" w14:textId="77777777" w:rsidR="00C459D4" w:rsidRPr="00593E40" w:rsidRDefault="00C459D4" w:rsidP="00C459D4">
      <w:pPr>
        <w:pStyle w:val="ListParagraph"/>
        <w:numPr>
          <w:ilvl w:val="0"/>
          <w:numId w:val="33"/>
        </w:numPr>
        <w:spacing w:after="120"/>
      </w:pPr>
      <w:r w:rsidRPr="00593E40">
        <w:t>Chương 3. Thiết kế hệ thống</w:t>
      </w:r>
    </w:p>
    <w:p w14:paraId="39F54C91" w14:textId="77777777" w:rsidR="00C459D4" w:rsidRPr="00593E40" w:rsidRDefault="00C459D4" w:rsidP="00C459D4">
      <w:pPr>
        <w:pStyle w:val="ListParagraph"/>
        <w:numPr>
          <w:ilvl w:val="0"/>
          <w:numId w:val="33"/>
        </w:numPr>
        <w:spacing w:after="120"/>
      </w:pPr>
      <w:r w:rsidRPr="00593E40">
        <w:t xml:space="preserve">Chương 4. Triển khai </w:t>
      </w:r>
    </w:p>
    <w:p w14:paraId="12871C5D" w14:textId="77777777" w:rsidR="004A6712" w:rsidRPr="00593E40" w:rsidRDefault="00C459D4" w:rsidP="00C459D4">
      <w:pPr>
        <w:pStyle w:val="ListParagraph"/>
        <w:spacing w:after="120"/>
      </w:pPr>
      <w:r w:rsidRPr="00593E40">
        <w:t>(Cách cài đặt, bảo vệ, hoạt động thử nghiệm, tài liệu hướng dẫn)</w:t>
      </w:r>
    </w:p>
    <w:p w14:paraId="6457CC69" w14:textId="77777777" w:rsidR="00D8404C" w:rsidRPr="00593E40" w:rsidRDefault="008D1B5A" w:rsidP="004275E3">
      <w:pPr>
        <w:spacing w:line="288" w:lineRule="auto"/>
        <w:rPr>
          <w:b/>
          <w:bCs/>
          <w:szCs w:val="26"/>
        </w:rPr>
      </w:pPr>
      <w:r w:rsidRPr="00593E40">
        <w:rPr>
          <w:b/>
          <w:bCs/>
          <w:szCs w:val="26"/>
        </w:rPr>
        <w:t>9</w:t>
      </w:r>
      <w:r w:rsidR="003C6059" w:rsidRPr="00593E40">
        <w:rPr>
          <w:b/>
          <w:bCs/>
          <w:szCs w:val="26"/>
        </w:rPr>
        <w:t>. Tiến độ thực hiện</w:t>
      </w:r>
    </w:p>
    <w:p w14:paraId="1749D3EE" w14:textId="77777777" w:rsidR="005148E1" w:rsidRPr="00593E40" w:rsidRDefault="005148E1" w:rsidP="004275E3">
      <w:pPr>
        <w:spacing w:line="288" w:lineRule="auto"/>
        <w:rPr>
          <w:i/>
          <w:iCs/>
          <w:color w:val="000000" w:themeColor="text1"/>
          <w:sz w:val="22"/>
          <w:szCs w:val="22"/>
        </w:rPr>
      </w:pPr>
      <w:r w:rsidRPr="00593E40">
        <w:rPr>
          <w:i/>
          <w:iCs/>
          <w:color w:val="000000" w:themeColor="text1"/>
          <w:sz w:val="22"/>
          <w:szCs w:val="22"/>
        </w:rPr>
        <w:t>Gi</w:t>
      </w:r>
      <w:r w:rsidR="00047E44" w:rsidRPr="00593E40">
        <w:rPr>
          <w:i/>
          <w:iCs/>
          <w:color w:val="000000" w:themeColor="text1"/>
          <w:sz w:val="22"/>
          <w:szCs w:val="22"/>
        </w:rPr>
        <w:t xml:space="preserve">ảng </w:t>
      </w:r>
      <w:r w:rsidRPr="00593E40">
        <w:rPr>
          <w:i/>
          <w:iCs/>
          <w:color w:val="000000" w:themeColor="text1"/>
          <w:sz w:val="22"/>
          <w:szCs w:val="22"/>
        </w:rPr>
        <w:t xml:space="preserve">viên </w:t>
      </w:r>
      <w:r w:rsidR="00290576" w:rsidRPr="00593E40">
        <w:rPr>
          <w:i/>
          <w:iCs/>
          <w:color w:val="000000" w:themeColor="text1"/>
          <w:sz w:val="22"/>
          <w:szCs w:val="22"/>
        </w:rPr>
        <w:t xml:space="preserve">điều chỉnh </w:t>
      </w:r>
      <w:r w:rsidRPr="00593E40">
        <w:rPr>
          <w:i/>
          <w:iCs/>
          <w:color w:val="000000" w:themeColor="text1"/>
          <w:sz w:val="22"/>
          <w:szCs w:val="22"/>
        </w:rPr>
        <w:t>cho phù hợp với đề tài</w:t>
      </w:r>
      <w:r w:rsidR="00772B22" w:rsidRPr="00593E40">
        <w:rPr>
          <w:i/>
          <w:iCs/>
          <w:color w:val="000000" w:themeColor="text1"/>
          <w:sz w:val="22"/>
          <w:szCs w:val="22"/>
        </w:rPr>
        <w:t>. Đồ án thực hiện trong 10 tuần.</w:t>
      </w:r>
    </w:p>
    <w:p w14:paraId="065407A3" w14:textId="77777777" w:rsidR="00047E44" w:rsidRPr="00593E40" w:rsidRDefault="00047E44">
      <w:pPr>
        <w:rPr>
          <w:i/>
          <w:iCs/>
          <w:color w:val="FF0000"/>
          <w:sz w:val="12"/>
          <w:szCs w:val="12"/>
        </w:rPr>
      </w:pPr>
    </w:p>
    <w:tbl>
      <w:tblPr>
        <w:tblStyle w:val="TableGrid"/>
        <w:tblW w:w="5000" w:type="pct"/>
        <w:tblLook w:val="0600" w:firstRow="0" w:lastRow="0" w:firstColumn="0" w:lastColumn="0" w:noHBand="1" w:noVBand="1"/>
      </w:tblPr>
      <w:tblGrid>
        <w:gridCol w:w="701"/>
        <w:gridCol w:w="1278"/>
        <w:gridCol w:w="2411"/>
        <w:gridCol w:w="5237"/>
      </w:tblGrid>
      <w:tr w:rsidR="0060019C" w:rsidRPr="00593E40" w14:paraId="66462FD2" w14:textId="77777777" w:rsidTr="00683115">
        <w:trPr>
          <w:trHeight w:val="285"/>
        </w:trPr>
        <w:tc>
          <w:tcPr>
            <w:tcW w:w="364" w:type="pct"/>
            <w:shd w:val="clear" w:color="auto" w:fill="D9D9D9" w:themeFill="background1" w:themeFillShade="D9"/>
          </w:tcPr>
          <w:p w14:paraId="60B5B834" w14:textId="77777777" w:rsidR="0060019C" w:rsidRPr="00593E40" w:rsidRDefault="0060019C" w:rsidP="00126952">
            <w:pPr>
              <w:jc w:val="center"/>
              <w:rPr>
                <w:b/>
                <w:sz w:val="24"/>
                <w:szCs w:val="24"/>
              </w:rPr>
            </w:pPr>
            <w:r w:rsidRPr="00593E40">
              <w:rPr>
                <w:b/>
                <w:sz w:val="24"/>
                <w:szCs w:val="24"/>
              </w:rPr>
              <w:t>STT</w:t>
            </w:r>
          </w:p>
        </w:tc>
        <w:tc>
          <w:tcPr>
            <w:tcW w:w="664" w:type="pct"/>
            <w:shd w:val="clear" w:color="auto" w:fill="D9D9D9" w:themeFill="background1" w:themeFillShade="D9"/>
          </w:tcPr>
          <w:p w14:paraId="36688160" w14:textId="77777777" w:rsidR="0060019C" w:rsidRPr="00593E40" w:rsidRDefault="0060019C" w:rsidP="00126952">
            <w:pPr>
              <w:jc w:val="center"/>
              <w:rPr>
                <w:b/>
                <w:sz w:val="24"/>
                <w:szCs w:val="24"/>
              </w:rPr>
            </w:pPr>
            <w:r w:rsidRPr="00593E40">
              <w:rPr>
                <w:b/>
                <w:sz w:val="24"/>
                <w:szCs w:val="24"/>
              </w:rPr>
              <w:t>Thời gian</w:t>
            </w:r>
          </w:p>
        </w:tc>
        <w:tc>
          <w:tcPr>
            <w:tcW w:w="1252" w:type="pct"/>
            <w:shd w:val="clear" w:color="auto" w:fill="D9D9D9" w:themeFill="background1" w:themeFillShade="D9"/>
          </w:tcPr>
          <w:p w14:paraId="62381B96" w14:textId="77777777" w:rsidR="0060019C" w:rsidRPr="00593E40" w:rsidRDefault="0060019C" w:rsidP="00126952">
            <w:pPr>
              <w:jc w:val="center"/>
              <w:rPr>
                <w:b/>
                <w:sz w:val="24"/>
                <w:szCs w:val="24"/>
              </w:rPr>
            </w:pPr>
            <w:r w:rsidRPr="00593E40">
              <w:rPr>
                <w:b/>
                <w:sz w:val="24"/>
                <w:szCs w:val="24"/>
              </w:rPr>
              <w:t>Công việc</w:t>
            </w:r>
          </w:p>
        </w:tc>
        <w:tc>
          <w:tcPr>
            <w:tcW w:w="2720" w:type="pct"/>
            <w:shd w:val="clear" w:color="auto" w:fill="D9D9D9" w:themeFill="background1" w:themeFillShade="D9"/>
          </w:tcPr>
          <w:p w14:paraId="1D872FEC" w14:textId="77777777" w:rsidR="0060019C" w:rsidRPr="00593E40" w:rsidRDefault="0060019C" w:rsidP="00126952">
            <w:pPr>
              <w:jc w:val="center"/>
              <w:rPr>
                <w:b/>
                <w:sz w:val="24"/>
                <w:szCs w:val="24"/>
              </w:rPr>
            </w:pPr>
            <w:r w:rsidRPr="00593E40">
              <w:rPr>
                <w:b/>
                <w:sz w:val="24"/>
                <w:szCs w:val="24"/>
              </w:rPr>
              <w:t>Kết quả dự kiến</w:t>
            </w:r>
          </w:p>
        </w:tc>
      </w:tr>
      <w:tr w:rsidR="0060019C" w:rsidRPr="00593E40" w14:paraId="3781A57F" w14:textId="77777777" w:rsidTr="00DE3CB0">
        <w:trPr>
          <w:trHeight w:val="285"/>
        </w:trPr>
        <w:tc>
          <w:tcPr>
            <w:tcW w:w="364" w:type="pct"/>
            <w:shd w:val="clear" w:color="auto" w:fill="D9D9D9" w:themeFill="background1" w:themeFillShade="D9"/>
            <w:vAlign w:val="center"/>
          </w:tcPr>
          <w:p w14:paraId="2DA5893F" w14:textId="77777777" w:rsidR="0060019C" w:rsidRPr="00593E40" w:rsidRDefault="0060019C" w:rsidP="004275E3">
            <w:pPr>
              <w:jc w:val="center"/>
              <w:rPr>
                <w:sz w:val="24"/>
                <w:szCs w:val="24"/>
              </w:rPr>
            </w:pPr>
            <w:r w:rsidRPr="00593E40">
              <w:rPr>
                <w:sz w:val="24"/>
                <w:szCs w:val="24"/>
              </w:rPr>
              <w:t>1</w:t>
            </w:r>
          </w:p>
        </w:tc>
        <w:tc>
          <w:tcPr>
            <w:tcW w:w="664" w:type="pct"/>
            <w:shd w:val="clear" w:color="auto" w:fill="D9D9D9" w:themeFill="background1" w:themeFillShade="D9"/>
            <w:vAlign w:val="center"/>
          </w:tcPr>
          <w:p w14:paraId="428EF653" w14:textId="40D3EEA4" w:rsidR="0060019C" w:rsidRPr="006370AA" w:rsidRDefault="00BA010D" w:rsidP="00552F07">
            <w:pPr>
              <w:jc w:val="left"/>
              <w:rPr>
                <w:sz w:val="24"/>
                <w:szCs w:val="24"/>
                <w:lang w:val="vi-VN"/>
              </w:rPr>
            </w:pPr>
            <w:r w:rsidRPr="00593E40">
              <w:rPr>
                <w:sz w:val="24"/>
                <w:szCs w:val="24"/>
              </w:rPr>
              <w:t xml:space="preserve">Tuần </w:t>
            </w:r>
            <w:r w:rsidR="006370AA">
              <w:rPr>
                <w:sz w:val="24"/>
                <w:szCs w:val="24"/>
              </w:rPr>
              <w:t>1</w:t>
            </w:r>
          </w:p>
        </w:tc>
        <w:tc>
          <w:tcPr>
            <w:tcW w:w="1252" w:type="pct"/>
            <w:vAlign w:val="center"/>
          </w:tcPr>
          <w:p w14:paraId="018CB016" w14:textId="08E7B802" w:rsidR="0060019C" w:rsidRPr="00B067AA" w:rsidRDefault="00C15D4F" w:rsidP="00A66D0F">
            <w:pPr>
              <w:jc w:val="left"/>
              <w:rPr>
                <w:sz w:val="24"/>
                <w:szCs w:val="24"/>
              </w:rPr>
            </w:pPr>
            <w:r w:rsidRPr="00B067AA">
              <w:rPr>
                <w:sz w:val="24"/>
                <w:szCs w:val="24"/>
              </w:rPr>
              <w:t>Tổng quan tài liệu (đo cơ thể bằng ảnh, homography, phân đoạn ảnh, RAG); thiết kế quy trình chụp; thu dữ liệu đợt 1 (15 người).</w:t>
            </w:r>
          </w:p>
        </w:tc>
        <w:tc>
          <w:tcPr>
            <w:tcW w:w="2720" w:type="pct"/>
            <w:vAlign w:val="center"/>
          </w:tcPr>
          <w:p w14:paraId="0D4BFEFB" w14:textId="18E97750" w:rsidR="0060019C" w:rsidRPr="00B067AA" w:rsidRDefault="00C15D4F" w:rsidP="00A66D0F">
            <w:pPr>
              <w:jc w:val="left"/>
              <w:rPr>
                <w:sz w:val="24"/>
                <w:szCs w:val="24"/>
              </w:rPr>
            </w:pPr>
            <w:r w:rsidRPr="00B067AA">
              <w:rPr>
                <w:sz w:val="24"/>
                <w:szCs w:val="24"/>
              </w:rPr>
              <w:t>Chương Tổng quan (bản nháp); 100+ ảnh có số đo thủ công.</w:t>
            </w:r>
          </w:p>
        </w:tc>
      </w:tr>
      <w:tr w:rsidR="0060019C" w:rsidRPr="00593E40" w14:paraId="6BBE5FC9" w14:textId="77777777" w:rsidTr="00DE3CB0">
        <w:trPr>
          <w:trHeight w:val="285"/>
        </w:trPr>
        <w:tc>
          <w:tcPr>
            <w:tcW w:w="364" w:type="pct"/>
            <w:shd w:val="clear" w:color="auto" w:fill="D9D9D9" w:themeFill="background1" w:themeFillShade="D9"/>
            <w:vAlign w:val="center"/>
          </w:tcPr>
          <w:p w14:paraId="03B6D4F7" w14:textId="77777777" w:rsidR="0060019C" w:rsidRPr="00593E40" w:rsidRDefault="0060019C" w:rsidP="004275E3">
            <w:pPr>
              <w:jc w:val="center"/>
              <w:rPr>
                <w:sz w:val="24"/>
                <w:szCs w:val="24"/>
              </w:rPr>
            </w:pPr>
            <w:r w:rsidRPr="00593E40">
              <w:rPr>
                <w:sz w:val="24"/>
                <w:szCs w:val="24"/>
              </w:rPr>
              <w:t>2</w:t>
            </w:r>
          </w:p>
        </w:tc>
        <w:tc>
          <w:tcPr>
            <w:tcW w:w="664" w:type="pct"/>
            <w:shd w:val="clear" w:color="auto" w:fill="D9D9D9" w:themeFill="background1" w:themeFillShade="D9"/>
            <w:vAlign w:val="center"/>
          </w:tcPr>
          <w:p w14:paraId="1814BF08" w14:textId="518A536E" w:rsidR="0060019C" w:rsidRPr="006370AA" w:rsidRDefault="0060019C" w:rsidP="00552F07">
            <w:pPr>
              <w:jc w:val="left"/>
              <w:rPr>
                <w:sz w:val="24"/>
                <w:szCs w:val="24"/>
                <w:lang w:val="vi-VN"/>
              </w:rPr>
            </w:pPr>
            <w:r w:rsidRPr="00593E40">
              <w:rPr>
                <w:sz w:val="24"/>
                <w:szCs w:val="24"/>
              </w:rPr>
              <w:t xml:space="preserve">Tuần </w:t>
            </w:r>
            <w:r w:rsidR="006370AA">
              <w:rPr>
                <w:sz w:val="24"/>
                <w:szCs w:val="24"/>
              </w:rPr>
              <w:t>2</w:t>
            </w:r>
          </w:p>
        </w:tc>
        <w:tc>
          <w:tcPr>
            <w:tcW w:w="1252" w:type="pct"/>
            <w:vAlign w:val="center"/>
          </w:tcPr>
          <w:p w14:paraId="6EF14B54" w14:textId="4ECA7C3C" w:rsidR="0060019C" w:rsidRPr="00B067AA" w:rsidRDefault="00C15D4F" w:rsidP="00A66D0F">
            <w:pPr>
              <w:jc w:val="left"/>
              <w:rPr>
                <w:sz w:val="24"/>
                <w:szCs w:val="24"/>
              </w:rPr>
            </w:pPr>
            <w:r w:rsidRPr="00B067AA">
              <w:rPr>
                <w:sz w:val="24"/>
                <w:szCs w:val="24"/>
              </w:rPr>
              <w:t>Module CV bản cơ sở: phát hiện thẻ, nắn phối cảnh, tách chân bằng OpenCV, đo dài/rộng.</w:t>
            </w:r>
          </w:p>
        </w:tc>
        <w:tc>
          <w:tcPr>
            <w:tcW w:w="2720" w:type="pct"/>
            <w:vAlign w:val="center"/>
          </w:tcPr>
          <w:p w14:paraId="71B945F9" w14:textId="3FB6BC88" w:rsidR="00A853FF" w:rsidRPr="00B067AA" w:rsidRDefault="006370AA" w:rsidP="00A853FF">
            <w:pPr>
              <w:jc w:val="left"/>
              <w:rPr>
                <w:sz w:val="24"/>
                <w:szCs w:val="24"/>
              </w:rPr>
            </w:pPr>
            <w:r w:rsidRPr="00B067AA">
              <w:rPr>
                <w:sz w:val="24"/>
                <w:szCs w:val="24"/>
              </w:rPr>
              <w:t>Mốc 1: script đo chạy trên tập ảnh, có bảng sai số đầu tiên</w:t>
            </w:r>
          </w:p>
        </w:tc>
      </w:tr>
      <w:tr w:rsidR="0060019C" w:rsidRPr="00593E40" w14:paraId="367BBCF5" w14:textId="77777777" w:rsidTr="00DE3CB0">
        <w:trPr>
          <w:trHeight w:val="285"/>
        </w:trPr>
        <w:tc>
          <w:tcPr>
            <w:tcW w:w="364" w:type="pct"/>
            <w:shd w:val="clear" w:color="auto" w:fill="D9D9D9" w:themeFill="background1" w:themeFillShade="D9"/>
            <w:vAlign w:val="center"/>
          </w:tcPr>
          <w:p w14:paraId="016D8574" w14:textId="77777777" w:rsidR="0060019C" w:rsidRPr="00593E40" w:rsidRDefault="0060019C" w:rsidP="004275E3">
            <w:pPr>
              <w:jc w:val="center"/>
              <w:rPr>
                <w:sz w:val="24"/>
                <w:szCs w:val="24"/>
              </w:rPr>
            </w:pPr>
            <w:r w:rsidRPr="00593E40">
              <w:rPr>
                <w:sz w:val="24"/>
                <w:szCs w:val="24"/>
              </w:rPr>
              <w:t>3</w:t>
            </w:r>
          </w:p>
        </w:tc>
        <w:tc>
          <w:tcPr>
            <w:tcW w:w="664" w:type="pct"/>
            <w:shd w:val="clear" w:color="auto" w:fill="D9D9D9" w:themeFill="background1" w:themeFillShade="D9"/>
            <w:vAlign w:val="center"/>
          </w:tcPr>
          <w:p w14:paraId="61A5681D" w14:textId="77777777" w:rsidR="0060019C" w:rsidRPr="00593E40" w:rsidRDefault="0060019C" w:rsidP="00552F07">
            <w:pPr>
              <w:jc w:val="left"/>
              <w:rPr>
                <w:sz w:val="24"/>
                <w:szCs w:val="24"/>
              </w:rPr>
            </w:pPr>
            <w:r w:rsidRPr="00593E40">
              <w:rPr>
                <w:sz w:val="24"/>
                <w:szCs w:val="24"/>
              </w:rPr>
              <w:t>Tuần 3</w:t>
            </w:r>
          </w:p>
        </w:tc>
        <w:tc>
          <w:tcPr>
            <w:tcW w:w="1252" w:type="pct"/>
            <w:vAlign w:val="center"/>
          </w:tcPr>
          <w:p w14:paraId="7EB568C0" w14:textId="77777777" w:rsidR="0060019C" w:rsidRPr="00B067AA" w:rsidRDefault="00C15D4F" w:rsidP="00A66D0F">
            <w:pPr>
              <w:jc w:val="left"/>
              <w:rPr>
                <w:sz w:val="24"/>
                <w:szCs w:val="24"/>
                <w:lang w:val="vi-VN"/>
              </w:rPr>
            </w:pPr>
            <w:r w:rsidRPr="00B067AA">
              <w:rPr>
                <w:sz w:val="24"/>
                <w:szCs w:val="24"/>
              </w:rPr>
              <w:t>Thu dữ liệu đợt 2 (đủ 30 người); gán nhãn mặt nạ; fine-tune YOLOv8n-seg.</w:t>
            </w:r>
          </w:p>
          <w:p w14:paraId="21980A7D" w14:textId="15E4A6E6" w:rsidR="006370AA" w:rsidRPr="00B067AA" w:rsidRDefault="006370AA" w:rsidP="00A66D0F">
            <w:pPr>
              <w:jc w:val="left"/>
              <w:rPr>
                <w:sz w:val="24"/>
                <w:szCs w:val="24"/>
                <w:lang w:val="vi-VN"/>
              </w:rPr>
            </w:pPr>
          </w:p>
        </w:tc>
        <w:tc>
          <w:tcPr>
            <w:tcW w:w="2720" w:type="pct"/>
            <w:vAlign w:val="center"/>
          </w:tcPr>
          <w:p w14:paraId="60D71634" w14:textId="2FDA5C00" w:rsidR="0060019C" w:rsidRPr="00B067AA" w:rsidRDefault="006370AA" w:rsidP="00A66D0F">
            <w:pPr>
              <w:jc w:val="left"/>
              <w:rPr>
                <w:sz w:val="24"/>
                <w:szCs w:val="24"/>
              </w:rPr>
            </w:pPr>
            <w:r w:rsidRPr="00B067AA">
              <w:rPr>
                <w:sz w:val="24"/>
                <w:szCs w:val="24"/>
              </w:rPr>
              <w:t>Bộ dữ liệu 200+ ảnh; mô hình phân đoạn.</w:t>
            </w:r>
          </w:p>
        </w:tc>
      </w:tr>
      <w:tr w:rsidR="0060019C" w:rsidRPr="00593E40" w14:paraId="2B3C6962" w14:textId="77777777" w:rsidTr="00DE3CB0">
        <w:trPr>
          <w:trHeight w:val="285"/>
        </w:trPr>
        <w:tc>
          <w:tcPr>
            <w:tcW w:w="364" w:type="pct"/>
            <w:shd w:val="clear" w:color="auto" w:fill="D9D9D9" w:themeFill="background1" w:themeFillShade="D9"/>
            <w:vAlign w:val="center"/>
          </w:tcPr>
          <w:p w14:paraId="440CC457" w14:textId="77777777" w:rsidR="0060019C" w:rsidRPr="00593E40" w:rsidRDefault="0060019C" w:rsidP="004275E3">
            <w:pPr>
              <w:jc w:val="center"/>
              <w:rPr>
                <w:sz w:val="24"/>
                <w:szCs w:val="24"/>
              </w:rPr>
            </w:pPr>
            <w:r w:rsidRPr="00593E40">
              <w:rPr>
                <w:sz w:val="24"/>
                <w:szCs w:val="24"/>
              </w:rPr>
              <w:t>4</w:t>
            </w:r>
          </w:p>
        </w:tc>
        <w:tc>
          <w:tcPr>
            <w:tcW w:w="664" w:type="pct"/>
            <w:shd w:val="clear" w:color="auto" w:fill="D9D9D9" w:themeFill="background1" w:themeFillShade="D9"/>
            <w:vAlign w:val="center"/>
          </w:tcPr>
          <w:p w14:paraId="38D5266E" w14:textId="77777777" w:rsidR="0060019C" w:rsidRPr="00593E40" w:rsidRDefault="0060019C" w:rsidP="00552F07">
            <w:pPr>
              <w:jc w:val="left"/>
              <w:rPr>
                <w:sz w:val="24"/>
                <w:szCs w:val="24"/>
              </w:rPr>
            </w:pPr>
            <w:r w:rsidRPr="00593E40">
              <w:rPr>
                <w:sz w:val="24"/>
                <w:szCs w:val="24"/>
              </w:rPr>
              <w:t>Tuần 4</w:t>
            </w:r>
          </w:p>
        </w:tc>
        <w:tc>
          <w:tcPr>
            <w:tcW w:w="1252" w:type="pct"/>
            <w:vAlign w:val="center"/>
          </w:tcPr>
          <w:p w14:paraId="64302838" w14:textId="7FE37C79" w:rsidR="0060019C" w:rsidRPr="00B067AA" w:rsidRDefault="006370AA" w:rsidP="00A66D0F">
            <w:pPr>
              <w:jc w:val="left"/>
              <w:rPr>
                <w:sz w:val="24"/>
                <w:szCs w:val="24"/>
                <w:lang w:val="vi-VN"/>
              </w:rPr>
            </w:pPr>
            <w:r w:rsidRPr="00B067AA">
              <w:rPr>
                <w:sz w:val="24"/>
                <w:szCs w:val="24"/>
              </w:rPr>
              <w:t>Đóng gói CV thành API FastAPI; kiểm tra chất lượng ảnh đầu vào.</w:t>
            </w:r>
          </w:p>
        </w:tc>
        <w:tc>
          <w:tcPr>
            <w:tcW w:w="2720" w:type="pct"/>
            <w:vAlign w:val="center"/>
          </w:tcPr>
          <w:p w14:paraId="2683D984" w14:textId="58897FB4" w:rsidR="0060019C" w:rsidRPr="00B067AA" w:rsidRDefault="0060019C" w:rsidP="00A66D0F">
            <w:pPr>
              <w:jc w:val="left"/>
              <w:rPr>
                <w:sz w:val="24"/>
                <w:szCs w:val="24"/>
              </w:rPr>
            </w:pPr>
            <w:r w:rsidRPr="00B067AA">
              <w:rPr>
                <w:sz w:val="24"/>
                <w:szCs w:val="24"/>
              </w:rPr>
              <w:t xml:space="preserve"> </w:t>
            </w:r>
            <w:r w:rsidR="006370AA" w:rsidRPr="00B067AA">
              <w:rPr>
                <w:sz w:val="24"/>
                <w:szCs w:val="24"/>
              </w:rPr>
              <w:t>API /measure trả về số đo (mm) và dáng chân.</w:t>
            </w:r>
          </w:p>
        </w:tc>
      </w:tr>
      <w:tr w:rsidR="0060019C" w:rsidRPr="00593E40" w14:paraId="750C3AAF" w14:textId="77777777" w:rsidTr="00DE3CB0">
        <w:trPr>
          <w:trHeight w:val="285"/>
        </w:trPr>
        <w:tc>
          <w:tcPr>
            <w:tcW w:w="364" w:type="pct"/>
            <w:shd w:val="clear" w:color="auto" w:fill="D9D9D9" w:themeFill="background1" w:themeFillShade="D9"/>
            <w:vAlign w:val="center"/>
          </w:tcPr>
          <w:p w14:paraId="47A39291" w14:textId="77777777" w:rsidR="0060019C" w:rsidRPr="00593E40" w:rsidRDefault="0060019C" w:rsidP="004275E3">
            <w:pPr>
              <w:jc w:val="center"/>
              <w:rPr>
                <w:sz w:val="24"/>
                <w:szCs w:val="24"/>
              </w:rPr>
            </w:pPr>
            <w:r w:rsidRPr="00593E40">
              <w:rPr>
                <w:sz w:val="24"/>
                <w:szCs w:val="24"/>
              </w:rPr>
              <w:t>5</w:t>
            </w:r>
          </w:p>
        </w:tc>
        <w:tc>
          <w:tcPr>
            <w:tcW w:w="664" w:type="pct"/>
            <w:shd w:val="clear" w:color="auto" w:fill="D9D9D9" w:themeFill="background1" w:themeFillShade="D9"/>
            <w:vAlign w:val="center"/>
          </w:tcPr>
          <w:p w14:paraId="693AA6D4" w14:textId="77777777" w:rsidR="0060019C" w:rsidRPr="00593E40" w:rsidRDefault="0060019C" w:rsidP="00552F07">
            <w:pPr>
              <w:jc w:val="left"/>
              <w:rPr>
                <w:sz w:val="24"/>
                <w:szCs w:val="24"/>
              </w:rPr>
            </w:pPr>
            <w:r w:rsidRPr="00593E40">
              <w:rPr>
                <w:sz w:val="24"/>
                <w:szCs w:val="24"/>
              </w:rPr>
              <w:t>Tuần 5</w:t>
            </w:r>
          </w:p>
        </w:tc>
        <w:tc>
          <w:tcPr>
            <w:tcW w:w="1252" w:type="pct"/>
            <w:vAlign w:val="center"/>
          </w:tcPr>
          <w:p w14:paraId="0A1F1146" w14:textId="5423FF0E" w:rsidR="0060019C" w:rsidRPr="00B067AA" w:rsidRDefault="00C15D4F" w:rsidP="00A66D0F">
            <w:pPr>
              <w:jc w:val="left"/>
              <w:rPr>
                <w:sz w:val="24"/>
                <w:szCs w:val="24"/>
              </w:rPr>
            </w:pPr>
            <w:r w:rsidRPr="00B067AA">
              <w:rPr>
                <w:sz w:val="24"/>
                <w:szCs w:val="24"/>
              </w:rPr>
              <w:t>Xây kho sản phẩm 100–150 mẫu; bộ quy đổi size; truy xuất lai + LLM.</w:t>
            </w:r>
          </w:p>
        </w:tc>
        <w:tc>
          <w:tcPr>
            <w:tcW w:w="2720" w:type="pct"/>
            <w:vAlign w:val="center"/>
          </w:tcPr>
          <w:p w14:paraId="64E66060" w14:textId="11503E3C" w:rsidR="0060019C" w:rsidRPr="00B067AA" w:rsidRDefault="006370AA" w:rsidP="00A66D0F">
            <w:pPr>
              <w:jc w:val="left"/>
              <w:rPr>
                <w:sz w:val="24"/>
                <w:szCs w:val="24"/>
              </w:rPr>
            </w:pPr>
            <w:r w:rsidRPr="00B067AA">
              <w:rPr>
                <w:sz w:val="24"/>
                <w:szCs w:val="24"/>
              </w:rPr>
              <w:t>Mốc 2: API /recommend; bộ 50 câu hỏi kiểm thử.</w:t>
            </w:r>
          </w:p>
        </w:tc>
      </w:tr>
      <w:tr w:rsidR="0060019C" w:rsidRPr="00593E40" w14:paraId="2EB5633E" w14:textId="77777777" w:rsidTr="00DE3CB0">
        <w:trPr>
          <w:trHeight w:val="285"/>
        </w:trPr>
        <w:tc>
          <w:tcPr>
            <w:tcW w:w="364" w:type="pct"/>
            <w:shd w:val="clear" w:color="auto" w:fill="D9D9D9" w:themeFill="background1" w:themeFillShade="D9"/>
            <w:vAlign w:val="center"/>
          </w:tcPr>
          <w:p w14:paraId="7134366B" w14:textId="77777777" w:rsidR="0060019C" w:rsidRPr="00593E40" w:rsidRDefault="0060019C" w:rsidP="004275E3">
            <w:pPr>
              <w:jc w:val="center"/>
              <w:rPr>
                <w:sz w:val="24"/>
                <w:szCs w:val="24"/>
              </w:rPr>
            </w:pPr>
            <w:r w:rsidRPr="00593E40">
              <w:rPr>
                <w:sz w:val="24"/>
                <w:szCs w:val="24"/>
              </w:rPr>
              <w:lastRenderedPageBreak/>
              <w:t>6</w:t>
            </w:r>
          </w:p>
        </w:tc>
        <w:tc>
          <w:tcPr>
            <w:tcW w:w="664" w:type="pct"/>
            <w:shd w:val="clear" w:color="auto" w:fill="D9D9D9" w:themeFill="background1" w:themeFillShade="D9"/>
            <w:vAlign w:val="center"/>
          </w:tcPr>
          <w:p w14:paraId="7B18A7F8" w14:textId="77777777" w:rsidR="0060019C" w:rsidRPr="00593E40" w:rsidRDefault="0060019C" w:rsidP="00552F07">
            <w:pPr>
              <w:jc w:val="left"/>
              <w:rPr>
                <w:sz w:val="24"/>
                <w:szCs w:val="24"/>
              </w:rPr>
            </w:pPr>
            <w:r w:rsidRPr="00593E40">
              <w:rPr>
                <w:sz w:val="24"/>
                <w:szCs w:val="24"/>
              </w:rPr>
              <w:t>Tuần 6</w:t>
            </w:r>
          </w:p>
        </w:tc>
        <w:tc>
          <w:tcPr>
            <w:tcW w:w="1252" w:type="pct"/>
            <w:vAlign w:val="center"/>
          </w:tcPr>
          <w:p w14:paraId="7BF0D418" w14:textId="1E4C97C8" w:rsidR="0060019C" w:rsidRPr="00B067AA" w:rsidRDefault="006370AA" w:rsidP="00A66D0F">
            <w:pPr>
              <w:jc w:val="left"/>
              <w:rPr>
                <w:sz w:val="24"/>
                <w:szCs w:val="24"/>
              </w:rPr>
            </w:pPr>
            <w:r w:rsidRPr="00B067AA">
              <w:rPr>
                <w:sz w:val="24"/>
                <w:szCs w:val="24"/>
              </w:rPr>
              <w:t>Xây kho sản phẩm 100–150 mẫu; bộ quy đổi size; truy xuất lai + LLM.</w:t>
            </w:r>
          </w:p>
        </w:tc>
        <w:tc>
          <w:tcPr>
            <w:tcW w:w="2720" w:type="pct"/>
            <w:vAlign w:val="center"/>
          </w:tcPr>
          <w:p w14:paraId="6105986C" w14:textId="48999DBC" w:rsidR="0060019C" w:rsidRPr="00B067AA" w:rsidRDefault="006370AA" w:rsidP="00A66D0F">
            <w:pPr>
              <w:jc w:val="left"/>
              <w:rPr>
                <w:sz w:val="24"/>
                <w:szCs w:val="24"/>
              </w:rPr>
            </w:pPr>
            <w:r w:rsidRPr="00B067AA">
              <w:rPr>
                <w:sz w:val="24"/>
                <w:szCs w:val="24"/>
              </w:rPr>
              <w:t>Mốc 2: API /recommend; bộ 50 câu hỏi kiểm thử.</w:t>
            </w:r>
          </w:p>
        </w:tc>
      </w:tr>
      <w:tr w:rsidR="0060019C" w:rsidRPr="00593E40" w14:paraId="294ABED3" w14:textId="77777777" w:rsidTr="00DE3CB0">
        <w:trPr>
          <w:trHeight w:val="285"/>
        </w:trPr>
        <w:tc>
          <w:tcPr>
            <w:tcW w:w="364" w:type="pct"/>
            <w:shd w:val="clear" w:color="auto" w:fill="D9D9D9" w:themeFill="background1" w:themeFillShade="D9"/>
            <w:vAlign w:val="center"/>
          </w:tcPr>
          <w:p w14:paraId="7FAD0C99" w14:textId="77777777" w:rsidR="0060019C" w:rsidRPr="00593E40" w:rsidRDefault="0060019C" w:rsidP="004275E3">
            <w:pPr>
              <w:jc w:val="center"/>
              <w:rPr>
                <w:sz w:val="24"/>
                <w:szCs w:val="24"/>
              </w:rPr>
            </w:pPr>
            <w:r w:rsidRPr="00593E40">
              <w:rPr>
                <w:sz w:val="24"/>
                <w:szCs w:val="24"/>
              </w:rPr>
              <w:t>7</w:t>
            </w:r>
          </w:p>
        </w:tc>
        <w:tc>
          <w:tcPr>
            <w:tcW w:w="664" w:type="pct"/>
            <w:shd w:val="clear" w:color="auto" w:fill="D9D9D9" w:themeFill="background1" w:themeFillShade="D9"/>
            <w:vAlign w:val="center"/>
          </w:tcPr>
          <w:p w14:paraId="2CC949F0" w14:textId="77777777" w:rsidR="0060019C" w:rsidRPr="00593E40" w:rsidRDefault="0060019C" w:rsidP="00552F07">
            <w:pPr>
              <w:jc w:val="left"/>
              <w:rPr>
                <w:sz w:val="24"/>
                <w:szCs w:val="24"/>
              </w:rPr>
            </w:pPr>
            <w:r w:rsidRPr="00593E40">
              <w:rPr>
                <w:sz w:val="24"/>
                <w:szCs w:val="24"/>
              </w:rPr>
              <w:t>Tuần 7</w:t>
            </w:r>
          </w:p>
        </w:tc>
        <w:tc>
          <w:tcPr>
            <w:tcW w:w="1252" w:type="pct"/>
            <w:vAlign w:val="center"/>
          </w:tcPr>
          <w:p w14:paraId="41263582" w14:textId="391CE7CA" w:rsidR="0060019C" w:rsidRPr="00B067AA" w:rsidRDefault="006370AA" w:rsidP="00A66D0F">
            <w:pPr>
              <w:jc w:val="left"/>
              <w:rPr>
                <w:sz w:val="24"/>
                <w:szCs w:val="24"/>
                <w:lang w:val="vi-VN"/>
              </w:rPr>
            </w:pPr>
            <w:r w:rsidRPr="00B067AA">
              <w:rPr>
                <w:sz w:val="24"/>
                <w:szCs w:val="24"/>
              </w:rPr>
              <w:t>Web demo tích hợp đầy đủ luồng chụp → đo → tư vấn</w:t>
            </w:r>
          </w:p>
        </w:tc>
        <w:tc>
          <w:tcPr>
            <w:tcW w:w="2720" w:type="pct"/>
            <w:vAlign w:val="center"/>
          </w:tcPr>
          <w:p w14:paraId="71DF9457" w14:textId="75A4468E" w:rsidR="0060019C" w:rsidRPr="00B067AA" w:rsidRDefault="006370AA" w:rsidP="00A66D0F">
            <w:pPr>
              <w:jc w:val="left"/>
              <w:rPr>
                <w:sz w:val="24"/>
                <w:szCs w:val="24"/>
              </w:rPr>
            </w:pPr>
            <w:r w:rsidRPr="00B067AA">
              <w:rPr>
                <w:sz w:val="24"/>
                <w:szCs w:val="24"/>
              </w:rPr>
              <w:t>Demo chạy trên điện thoại.</w:t>
            </w:r>
          </w:p>
        </w:tc>
      </w:tr>
      <w:tr w:rsidR="0060019C" w:rsidRPr="00593E40" w14:paraId="6F31F397" w14:textId="77777777" w:rsidTr="00DE3CB0">
        <w:trPr>
          <w:trHeight w:val="285"/>
        </w:trPr>
        <w:tc>
          <w:tcPr>
            <w:tcW w:w="364" w:type="pct"/>
            <w:shd w:val="clear" w:color="auto" w:fill="D9D9D9" w:themeFill="background1" w:themeFillShade="D9"/>
            <w:vAlign w:val="center"/>
          </w:tcPr>
          <w:p w14:paraId="338769D0" w14:textId="77777777" w:rsidR="0060019C" w:rsidRPr="00593E40" w:rsidRDefault="0060019C" w:rsidP="004275E3">
            <w:pPr>
              <w:jc w:val="center"/>
              <w:rPr>
                <w:sz w:val="24"/>
                <w:szCs w:val="24"/>
              </w:rPr>
            </w:pPr>
            <w:r w:rsidRPr="00593E40">
              <w:rPr>
                <w:sz w:val="24"/>
                <w:szCs w:val="24"/>
              </w:rPr>
              <w:t>8</w:t>
            </w:r>
          </w:p>
        </w:tc>
        <w:tc>
          <w:tcPr>
            <w:tcW w:w="664" w:type="pct"/>
            <w:shd w:val="clear" w:color="auto" w:fill="D9D9D9" w:themeFill="background1" w:themeFillShade="D9"/>
            <w:vAlign w:val="center"/>
          </w:tcPr>
          <w:p w14:paraId="6CF31D23" w14:textId="77777777" w:rsidR="0060019C" w:rsidRPr="00593E40" w:rsidRDefault="0060019C" w:rsidP="00552F07">
            <w:pPr>
              <w:jc w:val="left"/>
              <w:rPr>
                <w:sz w:val="24"/>
                <w:szCs w:val="24"/>
              </w:rPr>
            </w:pPr>
            <w:r w:rsidRPr="00593E40">
              <w:rPr>
                <w:sz w:val="24"/>
                <w:szCs w:val="24"/>
              </w:rPr>
              <w:t>Tuần 8</w:t>
            </w:r>
          </w:p>
        </w:tc>
        <w:tc>
          <w:tcPr>
            <w:tcW w:w="1252" w:type="pct"/>
            <w:vAlign w:val="center"/>
          </w:tcPr>
          <w:p w14:paraId="45B1B9FB" w14:textId="488DC103" w:rsidR="0060019C" w:rsidRPr="00B067AA" w:rsidRDefault="006370AA" w:rsidP="00A66D0F">
            <w:pPr>
              <w:jc w:val="left"/>
              <w:rPr>
                <w:sz w:val="24"/>
                <w:szCs w:val="24"/>
              </w:rPr>
            </w:pPr>
            <w:r w:rsidRPr="00B067AA">
              <w:rPr>
                <w:sz w:val="24"/>
                <w:szCs w:val="24"/>
              </w:rPr>
              <w:t>Web demo tích hợp đầy đủ luồng chụp → đo → tư vấn</w:t>
            </w:r>
          </w:p>
        </w:tc>
        <w:tc>
          <w:tcPr>
            <w:tcW w:w="2720" w:type="pct"/>
            <w:vAlign w:val="center"/>
          </w:tcPr>
          <w:p w14:paraId="4E38AC2C" w14:textId="17BAEAEE" w:rsidR="0060019C" w:rsidRPr="00B067AA" w:rsidRDefault="006370AA" w:rsidP="00A66D0F">
            <w:pPr>
              <w:jc w:val="left"/>
              <w:rPr>
                <w:sz w:val="24"/>
                <w:szCs w:val="24"/>
                <w:lang w:val="vi-VN"/>
              </w:rPr>
            </w:pPr>
            <w:r w:rsidRPr="00B067AA">
              <w:rPr>
                <w:sz w:val="24"/>
                <w:szCs w:val="24"/>
              </w:rPr>
              <w:t>Demo chạy trên điện thoại.</w:t>
            </w:r>
          </w:p>
        </w:tc>
      </w:tr>
      <w:tr w:rsidR="0060019C" w:rsidRPr="00593E40" w14:paraId="7BB4856A" w14:textId="77777777" w:rsidTr="00DE3CB0">
        <w:trPr>
          <w:trHeight w:val="285"/>
        </w:trPr>
        <w:tc>
          <w:tcPr>
            <w:tcW w:w="364" w:type="pct"/>
            <w:shd w:val="clear" w:color="auto" w:fill="D9D9D9" w:themeFill="background1" w:themeFillShade="D9"/>
            <w:vAlign w:val="center"/>
          </w:tcPr>
          <w:p w14:paraId="6A5ADF5D" w14:textId="77777777" w:rsidR="0060019C" w:rsidRPr="00593E40" w:rsidRDefault="0060019C" w:rsidP="004275E3">
            <w:pPr>
              <w:jc w:val="center"/>
              <w:rPr>
                <w:sz w:val="24"/>
                <w:szCs w:val="24"/>
              </w:rPr>
            </w:pPr>
            <w:r w:rsidRPr="00593E40">
              <w:rPr>
                <w:sz w:val="24"/>
                <w:szCs w:val="24"/>
              </w:rPr>
              <w:t>9</w:t>
            </w:r>
          </w:p>
        </w:tc>
        <w:tc>
          <w:tcPr>
            <w:tcW w:w="664" w:type="pct"/>
            <w:shd w:val="clear" w:color="auto" w:fill="D9D9D9" w:themeFill="background1" w:themeFillShade="D9"/>
            <w:vAlign w:val="center"/>
          </w:tcPr>
          <w:p w14:paraId="3B37E833" w14:textId="77777777" w:rsidR="0060019C" w:rsidRPr="00593E40" w:rsidRDefault="0060019C" w:rsidP="00552F07">
            <w:pPr>
              <w:jc w:val="left"/>
              <w:rPr>
                <w:sz w:val="24"/>
                <w:szCs w:val="24"/>
              </w:rPr>
            </w:pPr>
            <w:r w:rsidRPr="00593E40">
              <w:rPr>
                <w:sz w:val="24"/>
                <w:szCs w:val="24"/>
              </w:rPr>
              <w:t>Tuần 9</w:t>
            </w:r>
          </w:p>
        </w:tc>
        <w:tc>
          <w:tcPr>
            <w:tcW w:w="1252" w:type="pct"/>
            <w:vAlign w:val="center"/>
          </w:tcPr>
          <w:p w14:paraId="6AD3B834" w14:textId="1EE8A7F5" w:rsidR="0060019C" w:rsidRPr="00B067AA" w:rsidRDefault="006370AA" w:rsidP="00A66D0F">
            <w:pPr>
              <w:jc w:val="left"/>
              <w:rPr>
                <w:sz w:val="24"/>
                <w:szCs w:val="24"/>
                <w:lang w:val="vi-VN"/>
              </w:rPr>
            </w:pPr>
            <w:r w:rsidRPr="00B067AA">
              <w:rPr>
                <w:sz w:val="24"/>
                <w:szCs w:val="24"/>
              </w:rPr>
              <w:t>Thực nghiệm RQ1–RQ3; khảo sát SUS ≥ 10 người; tối ưu.</w:t>
            </w:r>
          </w:p>
        </w:tc>
        <w:tc>
          <w:tcPr>
            <w:tcW w:w="2720" w:type="pct"/>
            <w:vAlign w:val="center"/>
          </w:tcPr>
          <w:p w14:paraId="574E8E43" w14:textId="7D9DB2F6" w:rsidR="0060019C" w:rsidRPr="00B067AA" w:rsidRDefault="006370AA" w:rsidP="00A66D0F">
            <w:pPr>
              <w:jc w:val="left"/>
              <w:rPr>
                <w:sz w:val="24"/>
                <w:szCs w:val="24"/>
              </w:rPr>
            </w:pPr>
            <w:r w:rsidRPr="00B067AA">
              <w:rPr>
                <w:sz w:val="24"/>
                <w:szCs w:val="24"/>
              </w:rPr>
              <w:t>Mốc 3: bảng kết quả, biểu đồ sai số, phân tích lỗi</w:t>
            </w:r>
          </w:p>
        </w:tc>
      </w:tr>
      <w:tr w:rsidR="0060019C" w:rsidRPr="00593E40" w14:paraId="125A0D8F" w14:textId="77777777" w:rsidTr="00DE3CB0">
        <w:trPr>
          <w:trHeight w:val="285"/>
        </w:trPr>
        <w:tc>
          <w:tcPr>
            <w:tcW w:w="364" w:type="pct"/>
            <w:shd w:val="clear" w:color="auto" w:fill="D9D9D9" w:themeFill="background1" w:themeFillShade="D9"/>
            <w:vAlign w:val="center"/>
          </w:tcPr>
          <w:p w14:paraId="576F34FC" w14:textId="77777777" w:rsidR="0060019C" w:rsidRPr="00C15D4F" w:rsidRDefault="0060019C" w:rsidP="00C15D4F">
            <w:pPr>
              <w:jc w:val="left"/>
              <w:rPr>
                <w:sz w:val="24"/>
                <w:szCs w:val="24"/>
              </w:rPr>
            </w:pPr>
            <w:r w:rsidRPr="00C15D4F">
              <w:rPr>
                <w:sz w:val="24"/>
                <w:szCs w:val="24"/>
              </w:rPr>
              <w:t>10</w:t>
            </w:r>
          </w:p>
        </w:tc>
        <w:tc>
          <w:tcPr>
            <w:tcW w:w="664" w:type="pct"/>
            <w:shd w:val="clear" w:color="auto" w:fill="D9D9D9" w:themeFill="background1" w:themeFillShade="D9"/>
            <w:vAlign w:val="center"/>
          </w:tcPr>
          <w:p w14:paraId="60507C97" w14:textId="77777777" w:rsidR="0060019C" w:rsidRPr="00C15D4F" w:rsidRDefault="0060019C" w:rsidP="00C15D4F">
            <w:pPr>
              <w:jc w:val="left"/>
              <w:rPr>
                <w:sz w:val="24"/>
                <w:szCs w:val="24"/>
              </w:rPr>
            </w:pPr>
            <w:r w:rsidRPr="00C15D4F">
              <w:rPr>
                <w:sz w:val="24"/>
                <w:szCs w:val="24"/>
              </w:rPr>
              <w:t>Tuần 10</w:t>
            </w:r>
          </w:p>
        </w:tc>
        <w:tc>
          <w:tcPr>
            <w:tcW w:w="1252" w:type="pct"/>
            <w:vAlign w:val="center"/>
          </w:tcPr>
          <w:p w14:paraId="0AC88CEB" w14:textId="4D575E9E" w:rsidR="0060019C" w:rsidRPr="00B067AA" w:rsidRDefault="006370AA" w:rsidP="00C15D4F">
            <w:pPr>
              <w:jc w:val="left"/>
              <w:rPr>
                <w:sz w:val="24"/>
                <w:szCs w:val="24"/>
              </w:rPr>
            </w:pPr>
            <w:r w:rsidRPr="00B067AA">
              <w:rPr>
                <w:sz w:val="24"/>
                <w:szCs w:val="24"/>
              </w:rPr>
              <w:t>Hoàn thiện quyển báo cáo, slide, video demo dự phòng.</w:t>
            </w:r>
          </w:p>
        </w:tc>
        <w:tc>
          <w:tcPr>
            <w:tcW w:w="2720" w:type="pct"/>
            <w:vAlign w:val="center"/>
          </w:tcPr>
          <w:p w14:paraId="4AD2C19A" w14:textId="3B108D02" w:rsidR="0060019C" w:rsidRPr="00B067AA" w:rsidRDefault="006370AA" w:rsidP="00C15D4F">
            <w:pPr>
              <w:jc w:val="left"/>
              <w:rPr>
                <w:sz w:val="24"/>
                <w:szCs w:val="24"/>
              </w:rPr>
            </w:pPr>
            <w:r w:rsidRPr="00B067AA">
              <w:rPr>
                <w:sz w:val="24"/>
                <w:szCs w:val="24"/>
              </w:rPr>
              <w:t>Quyển ĐATN, slide, mã nguồn (GitHub), dữ liệu.</w:t>
            </w:r>
          </w:p>
        </w:tc>
      </w:tr>
    </w:tbl>
    <w:p w14:paraId="23C6EDE9" w14:textId="77777777" w:rsidR="003C6059" w:rsidRPr="00593E40" w:rsidRDefault="003C6059" w:rsidP="003C6059">
      <w:pPr>
        <w:spacing w:before="120"/>
        <w:ind w:right="-755"/>
        <w:jc w:val="center"/>
        <w:rPr>
          <w:i/>
          <w:noProof/>
          <w:sz w:val="24"/>
          <w:szCs w:val="24"/>
        </w:rPr>
      </w:pPr>
    </w:p>
    <w:p w14:paraId="21A1B7A6" w14:textId="77777777" w:rsidR="003C6059" w:rsidRPr="00593E40" w:rsidRDefault="003C6059" w:rsidP="00047E44">
      <w:pPr>
        <w:spacing w:before="120" w:after="120"/>
        <w:jc w:val="right"/>
        <w:rPr>
          <w:i/>
          <w:noProof/>
          <w:szCs w:val="26"/>
        </w:rPr>
      </w:pPr>
      <w:r w:rsidRPr="00593E40">
        <w:rPr>
          <w:i/>
          <w:noProof/>
          <w:szCs w:val="26"/>
        </w:rPr>
        <w:t xml:space="preserve">Thái Nguyên, ngày </w:t>
      </w:r>
      <w:r w:rsidRPr="00593E40">
        <w:rPr>
          <w:noProof/>
          <w:szCs w:val="26"/>
        </w:rPr>
        <w:t xml:space="preserve">… </w:t>
      </w:r>
      <w:r w:rsidRPr="00593E40">
        <w:rPr>
          <w:i/>
          <w:noProof/>
          <w:szCs w:val="26"/>
        </w:rPr>
        <w:t xml:space="preserve">tháng </w:t>
      </w:r>
      <w:r w:rsidRPr="00593E40">
        <w:rPr>
          <w:noProof/>
          <w:szCs w:val="26"/>
        </w:rPr>
        <w:t xml:space="preserve">… </w:t>
      </w:r>
      <w:r w:rsidRPr="00593E40">
        <w:rPr>
          <w:i/>
          <w:noProof/>
          <w:szCs w:val="26"/>
        </w:rPr>
        <w:t>năm 202…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4427"/>
      </w:tblGrid>
      <w:tr w:rsidR="00D3028A" w:rsidRPr="00593E40" w14:paraId="139BCADC" w14:textId="77777777" w:rsidTr="00047E44">
        <w:trPr>
          <w:trHeight w:val="259"/>
        </w:trPr>
        <w:tc>
          <w:tcPr>
            <w:tcW w:w="2703" w:type="pct"/>
          </w:tcPr>
          <w:p w14:paraId="540F1107" w14:textId="77777777" w:rsidR="00047E44" w:rsidRPr="00593E40" w:rsidRDefault="00047E44" w:rsidP="00864851">
            <w:pPr>
              <w:spacing w:before="120"/>
              <w:ind w:right="-397"/>
              <w:jc w:val="center"/>
              <w:rPr>
                <w:b/>
                <w:bCs/>
                <w:sz w:val="12"/>
                <w:szCs w:val="12"/>
              </w:rPr>
            </w:pPr>
          </w:p>
          <w:p w14:paraId="610D1C72" w14:textId="77777777" w:rsidR="00D3028A" w:rsidRPr="00593E40" w:rsidRDefault="00D3028A" w:rsidP="00864851">
            <w:pPr>
              <w:spacing w:before="120"/>
              <w:ind w:right="-397"/>
              <w:jc w:val="center"/>
              <w:rPr>
                <w:b/>
                <w:bCs/>
                <w:szCs w:val="26"/>
              </w:rPr>
            </w:pPr>
            <w:r w:rsidRPr="00593E40">
              <w:rPr>
                <w:b/>
                <w:bCs/>
                <w:szCs w:val="26"/>
              </w:rPr>
              <w:t>LÃNH ĐẠO BỘ MÔN</w:t>
            </w:r>
          </w:p>
          <w:p w14:paraId="4F0938A0" w14:textId="77777777" w:rsidR="00864851" w:rsidRPr="00593E40" w:rsidRDefault="00864851" w:rsidP="00864851">
            <w:pPr>
              <w:spacing w:before="120"/>
              <w:ind w:right="-397"/>
              <w:jc w:val="center"/>
              <w:rPr>
                <w:b/>
                <w:bCs/>
                <w:noProof/>
                <w:szCs w:val="26"/>
              </w:rPr>
            </w:pPr>
          </w:p>
          <w:p w14:paraId="2FCE2B97" w14:textId="77777777" w:rsidR="00864851" w:rsidRPr="00593E40" w:rsidRDefault="00864851" w:rsidP="00864851">
            <w:pPr>
              <w:spacing w:before="120"/>
              <w:ind w:right="-397"/>
              <w:jc w:val="center"/>
              <w:rPr>
                <w:b/>
                <w:bCs/>
                <w:noProof/>
                <w:szCs w:val="26"/>
              </w:rPr>
            </w:pPr>
          </w:p>
          <w:p w14:paraId="136B150D" w14:textId="77777777" w:rsidR="00864851" w:rsidRPr="00593E40" w:rsidRDefault="00864851" w:rsidP="00864851">
            <w:pPr>
              <w:spacing w:before="120"/>
              <w:ind w:right="-397"/>
              <w:jc w:val="center"/>
              <w:rPr>
                <w:b/>
                <w:bCs/>
                <w:noProof/>
                <w:szCs w:val="26"/>
              </w:rPr>
            </w:pPr>
          </w:p>
          <w:p w14:paraId="0E135B5C" w14:textId="77777777" w:rsidR="008D1B5A" w:rsidRPr="00593E40" w:rsidRDefault="008D1B5A" w:rsidP="00864851">
            <w:pPr>
              <w:spacing w:before="120"/>
              <w:ind w:right="-397"/>
              <w:jc w:val="center"/>
              <w:rPr>
                <w:b/>
                <w:bCs/>
                <w:noProof/>
                <w:szCs w:val="26"/>
              </w:rPr>
            </w:pPr>
          </w:p>
          <w:p w14:paraId="17A47E6A" w14:textId="77777777" w:rsidR="00864851" w:rsidRPr="00593E40" w:rsidRDefault="00864851" w:rsidP="00864851">
            <w:pPr>
              <w:spacing w:before="120"/>
              <w:ind w:right="-397"/>
              <w:jc w:val="center"/>
              <w:rPr>
                <w:b/>
                <w:bCs/>
                <w:noProof/>
                <w:szCs w:val="26"/>
              </w:rPr>
            </w:pPr>
          </w:p>
        </w:tc>
        <w:tc>
          <w:tcPr>
            <w:tcW w:w="2297" w:type="pct"/>
          </w:tcPr>
          <w:p w14:paraId="1C925F82" w14:textId="77777777" w:rsidR="00047E44" w:rsidRPr="00593E40" w:rsidRDefault="00047E44" w:rsidP="00864851">
            <w:pPr>
              <w:spacing w:before="120"/>
              <w:ind w:right="-397"/>
              <w:jc w:val="center"/>
              <w:rPr>
                <w:b/>
                <w:bCs/>
                <w:noProof/>
                <w:sz w:val="12"/>
                <w:szCs w:val="12"/>
              </w:rPr>
            </w:pPr>
          </w:p>
          <w:p w14:paraId="3666BE24" w14:textId="77777777" w:rsidR="00D3028A" w:rsidRPr="00593E40" w:rsidRDefault="00D3028A" w:rsidP="00864851">
            <w:pPr>
              <w:spacing w:before="120"/>
              <w:ind w:right="-397"/>
              <w:jc w:val="center"/>
              <w:rPr>
                <w:b/>
                <w:bCs/>
                <w:noProof/>
                <w:szCs w:val="26"/>
              </w:rPr>
            </w:pPr>
            <w:r w:rsidRPr="00593E40">
              <w:rPr>
                <w:b/>
                <w:bCs/>
                <w:noProof/>
                <w:szCs w:val="26"/>
              </w:rPr>
              <w:t>GIẢNG VIÊN</w:t>
            </w:r>
            <w:r w:rsidR="005B59F9" w:rsidRPr="00593E40">
              <w:rPr>
                <w:b/>
                <w:bCs/>
                <w:noProof/>
                <w:szCs w:val="26"/>
              </w:rPr>
              <w:t xml:space="preserve"> HƯỚNG DẪN</w:t>
            </w:r>
          </w:p>
          <w:p w14:paraId="1E994299" w14:textId="77777777" w:rsidR="00864851" w:rsidRPr="00593E40" w:rsidRDefault="00864851" w:rsidP="00864851">
            <w:pPr>
              <w:spacing w:before="120"/>
              <w:ind w:right="-397"/>
              <w:jc w:val="center"/>
              <w:rPr>
                <w:b/>
                <w:bCs/>
                <w:noProof/>
                <w:szCs w:val="26"/>
              </w:rPr>
            </w:pPr>
          </w:p>
          <w:p w14:paraId="789CA10D" w14:textId="2AF9F29D" w:rsidR="00864851" w:rsidRPr="004E76CB" w:rsidRDefault="004E76CB" w:rsidP="00864851">
            <w:pPr>
              <w:spacing w:before="120"/>
              <w:ind w:right="-397"/>
              <w:jc w:val="center"/>
              <w:rPr>
                <w:b/>
                <w:bCs/>
                <w:noProof/>
                <w:szCs w:val="26"/>
                <w:lang w:val="vi-VN"/>
              </w:rPr>
            </w:pPr>
            <w:r>
              <w:rPr>
                <w:b/>
                <w:bCs/>
                <w:noProof/>
                <w:szCs w:val="26"/>
              </w:rPr>
              <w:t>Nguyễn</w:t>
            </w:r>
            <w:r>
              <w:rPr>
                <w:b/>
                <w:bCs/>
                <w:noProof/>
                <w:szCs w:val="26"/>
                <w:lang w:val="vi-VN"/>
              </w:rPr>
              <w:t xml:space="preserve"> Quang Hiệp</w:t>
            </w:r>
          </w:p>
          <w:p w14:paraId="2BDB55C7" w14:textId="77777777" w:rsidR="00864851" w:rsidRPr="00593E40" w:rsidRDefault="00864851" w:rsidP="00864851">
            <w:pPr>
              <w:spacing w:before="120"/>
              <w:ind w:right="-397"/>
              <w:jc w:val="center"/>
              <w:rPr>
                <w:b/>
                <w:bCs/>
                <w:noProof/>
                <w:szCs w:val="26"/>
              </w:rPr>
            </w:pPr>
          </w:p>
          <w:p w14:paraId="1876760F" w14:textId="77777777" w:rsidR="00864851" w:rsidRPr="00593E40" w:rsidRDefault="00864851" w:rsidP="00864851">
            <w:pPr>
              <w:spacing w:before="120"/>
              <w:ind w:right="-397"/>
              <w:jc w:val="center"/>
              <w:rPr>
                <w:b/>
                <w:bCs/>
                <w:noProof/>
                <w:szCs w:val="26"/>
              </w:rPr>
            </w:pPr>
          </w:p>
        </w:tc>
      </w:tr>
    </w:tbl>
    <w:p w14:paraId="5AC2103E" w14:textId="77777777" w:rsidR="003C6059" w:rsidRPr="00593E40" w:rsidRDefault="003C6059" w:rsidP="003C6059">
      <w:pPr>
        <w:spacing w:before="120"/>
        <w:ind w:right="-397"/>
        <w:jc w:val="center"/>
        <w:rPr>
          <w:i/>
          <w:noProof/>
          <w:sz w:val="24"/>
          <w:szCs w:val="24"/>
        </w:rPr>
      </w:pPr>
    </w:p>
    <w:sectPr w:rsidR="003C6059" w:rsidRPr="00593E40" w:rsidSect="00D12DF9">
      <w:headerReference w:type="default" r:id="rId8"/>
      <w:footerReference w:type="default" r:id="rId9"/>
      <w:headerReference w:type="first" r:id="rId10"/>
      <w:pgSz w:w="11906" w:h="16838"/>
      <w:pgMar w:top="1134" w:right="851" w:bottom="1134"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138A5" w14:textId="77777777" w:rsidR="009846EF" w:rsidRDefault="009846EF" w:rsidP="00E813E6">
      <w:r>
        <w:separator/>
      </w:r>
    </w:p>
  </w:endnote>
  <w:endnote w:type="continuationSeparator" w:id="0">
    <w:p w14:paraId="791856F6" w14:textId="77777777" w:rsidR="009846EF" w:rsidRDefault="009846EF" w:rsidP="00E81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7C61A3-C9B0-42C8-9E40-324D8D26BCAB}"/>
    <w:embedBold r:id="rId2" w:fontKey="{A7C4D644-5ECB-41D8-98F8-CC5897E5B8B8}"/>
  </w:font>
  <w:font w:name="Cambria">
    <w:panose1 w:val="02040503050406030204"/>
    <w:charset w:val="00"/>
    <w:family w:val="roman"/>
    <w:pitch w:val="variable"/>
    <w:sig w:usb0="E00006FF" w:usb1="420024FF" w:usb2="02000000" w:usb3="00000000" w:csb0="0000019F" w:csb1="00000000"/>
    <w:embedRegular r:id="rId3" w:fontKey="{BE3EAEEC-13C5-41E2-9E33-7E3E87888F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148224"/>
      <w:docPartObj>
        <w:docPartGallery w:val="Page Numbers (Bottom of Page)"/>
        <w:docPartUnique/>
      </w:docPartObj>
    </w:sdtPr>
    <w:sdtEndPr>
      <w:rPr>
        <w:noProof/>
      </w:rPr>
    </w:sdtEndPr>
    <w:sdtContent>
      <w:p w14:paraId="654965DA" w14:textId="77777777" w:rsidR="00864851" w:rsidRDefault="008648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55966" w14:textId="77777777" w:rsidR="00E813E6" w:rsidRDefault="00E81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52E3" w14:textId="77777777" w:rsidR="009846EF" w:rsidRDefault="009846EF" w:rsidP="00E813E6">
      <w:r>
        <w:separator/>
      </w:r>
    </w:p>
  </w:footnote>
  <w:footnote w:type="continuationSeparator" w:id="0">
    <w:p w14:paraId="2587EA49" w14:textId="77777777" w:rsidR="009846EF" w:rsidRDefault="009846EF" w:rsidP="00E81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AC4A" w14:textId="6EB634F0" w:rsidR="00E633D2" w:rsidRPr="00E633D2" w:rsidRDefault="00E633D2" w:rsidP="00E633D2">
    <w:pPr>
      <w:pStyle w:val="Header"/>
      <w:rPr>
        <w:lang w:val="en-US"/>
      </w:rPr>
    </w:pPr>
    <w:r>
      <w:rPr>
        <w:lang w:val="vi-VN"/>
      </w:rPr>
      <w:t xml:space="preserve">                                                                                                 </w:t>
    </w:r>
    <w:r w:rsidRPr="00E633D2">
      <w:rPr>
        <w:lang w:val="en-US"/>
      </w:rPr>
      <w:t>H02.Hệ thống AI và ứng dụng</w:t>
    </w:r>
  </w:p>
  <w:p w14:paraId="21787EC1" w14:textId="22249DA6" w:rsidR="00D12DF9" w:rsidRPr="00E633D2" w:rsidRDefault="00D12DF9" w:rsidP="00E633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DB56" w14:textId="77777777" w:rsidR="00F73507" w:rsidRDefault="00D12DF9" w:rsidP="00E42E2B">
    <w:pPr>
      <w:pStyle w:val="Header"/>
      <w:jc w:val="right"/>
    </w:pPr>
    <w:r>
      <w:t>CNTT.</w:t>
    </w:r>
    <w:r w:rsidR="00F73507">
      <w:t>H01. Phát triển ứng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750"/>
    <w:multiLevelType w:val="multilevel"/>
    <w:tmpl w:val="FCA2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7759D"/>
    <w:multiLevelType w:val="multilevel"/>
    <w:tmpl w:val="D902D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482E21"/>
    <w:multiLevelType w:val="multilevel"/>
    <w:tmpl w:val="EB409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13BA5"/>
    <w:multiLevelType w:val="multilevel"/>
    <w:tmpl w:val="ABE2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E65BD"/>
    <w:multiLevelType w:val="multilevel"/>
    <w:tmpl w:val="A3C2E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847D4"/>
    <w:multiLevelType w:val="multilevel"/>
    <w:tmpl w:val="C85C1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B33572"/>
    <w:multiLevelType w:val="multilevel"/>
    <w:tmpl w:val="1BDC3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D95A0B"/>
    <w:multiLevelType w:val="multilevel"/>
    <w:tmpl w:val="34A27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64D64"/>
    <w:multiLevelType w:val="multilevel"/>
    <w:tmpl w:val="8B3AA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9F58A9"/>
    <w:multiLevelType w:val="multilevel"/>
    <w:tmpl w:val="25D60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B8415F7"/>
    <w:multiLevelType w:val="multilevel"/>
    <w:tmpl w:val="95A0B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D137AB2"/>
    <w:multiLevelType w:val="multilevel"/>
    <w:tmpl w:val="C54478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562278"/>
    <w:multiLevelType w:val="multilevel"/>
    <w:tmpl w:val="286C31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3B441A4"/>
    <w:multiLevelType w:val="multilevel"/>
    <w:tmpl w:val="F9E68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AB209D"/>
    <w:multiLevelType w:val="multilevel"/>
    <w:tmpl w:val="AB14C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E92220"/>
    <w:multiLevelType w:val="multilevel"/>
    <w:tmpl w:val="DFE040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FF431FB"/>
    <w:multiLevelType w:val="multilevel"/>
    <w:tmpl w:val="5E740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37345AB"/>
    <w:multiLevelType w:val="multilevel"/>
    <w:tmpl w:val="FB28F4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41C2307"/>
    <w:multiLevelType w:val="multilevel"/>
    <w:tmpl w:val="195AF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A16814"/>
    <w:multiLevelType w:val="multilevel"/>
    <w:tmpl w:val="31ECA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A7D5B9D"/>
    <w:multiLevelType w:val="multilevel"/>
    <w:tmpl w:val="B11AC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BEE30E5"/>
    <w:multiLevelType w:val="multilevel"/>
    <w:tmpl w:val="EE5027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E3E77E9"/>
    <w:multiLevelType w:val="multilevel"/>
    <w:tmpl w:val="CD0E2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F0218B"/>
    <w:multiLevelType w:val="multilevel"/>
    <w:tmpl w:val="00C29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2A01546"/>
    <w:multiLevelType w:val="multilevel"/>
    <w:tmpl w:val="ACF83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C2A0E78"/>
    <w:multiLevelType w:val="hybridMultilevel"/>
    <w:tmpl w:val="A1801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DF0FE9"/>
    <w:multiLevelType w:val="multilevel"/>
    <w:tmpl w:val="FD96E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D247ADA"/>
    <w:multiLevelType w:val="multilevel"/>
    <w:tmpl w:val="A986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DA66E1C"/>
    <w:multiLevelType w:val="multilevel"/>
    <w:tmpl w:val="0C9C37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7236B49"/>
    <w:multiLevelType w:val="multilevel"/>
    <w:tmpl w:val="380CA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F34E73"/>
    <w:multiLevelType w:val="multilevel"/>
    <w:tmpl w:val="C3F89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625481B"/>
    <w:multiLevelType w:val="multilevel"/>
    <w:tmpl w:val="D1962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CF1F50"/>
    <w:multiLevelType w:val="multilevel"/>
    <w:tmpl w:val="EA660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3095271">
    <w:abstractNumId w:val="10"/>
  </w:num>
  <w:num w:numId="2" w16cid:durableId="1558664164">
    <w:abstractNumId w:val="25"/>
  </w:num>
  <w:num w:numId="3" w16cid:durableId="740056193">
    <w:abstractNumId w:val="20"/>
  </w:num>
  <w:num w:numId="4" w16cid:durableId="447623143">
    <w:abstractNumId w:val="3"/>
  </w:num>
  <w:num w:numId="5" w16cid:durableId="1298223725">
    <w:abstractNumId w:val="27"/>
  </w:num>
  <w:num w:numId="6" w16cid:durableId="2143577764">
    <w:abstractNumId w:val="34"/>
  </w:num>
  <w:num w:numId="7" w16cid:durableId="2083720924">
    <w:abstractNumId w:val="5"/>
  </w:num>
  <w:num w:numId="8" w16cid:durableId="851795862">
    <w:abstractNumId w:val="4"/>
  </w:num>
  <w:num w:numId="9" w16cid:durableId="380398733">
    <w:abstractNumId w:val="0"/>
  </w:num>
  <w:num w:numId="10" w16cid:durableId="431437879">
    <w:abstractNumId w:val="28"/>
  </w:num>
  <w:num w:numId="11" w16cid:durableId="1814255814">
    <w:abstractNumId w:val="13"/>
  </w:num>
  <w:num w:numId="12" w16cid:durableId="355084969">
    <w:abstractNumId w:val="2"/>
  </w:num>
  <w:num w:numId="13" w16cid:durableId="407192514">
    <w:abstractNumId w:val="17"/>
  </w:num>
  <w:num w:numId="14" w16cid:durableId="1620798317">
    <w:abstractNumId w:val="23"/>
  </w:num>
  <w:num w:numId="15" w16cid:durableId="814421104">
    <w:abstractNumId w:val="31"/>
  </w:num>
  <w:num w:numId="16" w16cid:durableId="1300189461">
    <w:abstractNumId w:val="21"/>
  </w:num>
  <w:num w:numId="17" w16cid:durableId="807363800">
    <w:abstractNumId w:val="19"/>
  </w:num>
  <w:num w:numId="18" w16cid:durableId="1164980113">
    <w:abstractNumId w:val="11"/>
  </w:num>
  <w:num w:numId="19" w16cid:durableId="510024327">
    <w:abstractNumId w:val="24"/>
  </w:num>
  <w:num w:numId="20" w16cid:durableId="1681809992">
    <w:abstractNumId w:val="15"/>
  </w:num>
  <w:num w:numId="21" w16cid:durableId="111484061">
    <w:abstractNumId w:val="9"/>
  </w:num>
  <w:num w:numId="22" w16cid:durableId="1108350916">
    <w:abstractNumId w:val="30"/>
  </w:num>
  <w:num w:numId="23" w16cid:durableId="1770658206">
    <w:abstractNumId w:val="1"/>
  </w:num>
  <w:num w:numId="24" w16cid:durableId="1594433849">
    <w:abstractNumId w:val="14"/>
  </w:num>
  <w:num w:numId="25" w16cid:durableId="1240216095">
    <w:abstractNumId w:val="29"/>
  </w:num>
  <w:num w:numId="26" w16cid:durableId="17826122">
    <w:abstractNumId w:val="6"/>
  </w:num>
  <w:num w:numId="27" w16cid:durableId="372383576">
    <w:abstractNumId w:val="7"/>
  </w:num>
  <w:num w:numId="28" w16cid:durableId="9726772">
    <w:abstractNumId w:val="16"/>
  </w:num>
  <w:num w:numId="29" w16cid:durableId="1704986562">
    <w:abstractNumId w:val="18"/>
  </w:num>
  <w:num w:numId="30" w16cid:durableId="325742227">
    <w:abstractNumId w:val="12"/>
  </w:num>
  <w:num w:numId="31" w16cid:durableId="1727874326">
    <w:abstractNumId w:val="22"/>
  </w:num>
  <w:num w:numId="32" w16cid:durableId="2046522424">
    <w:abstractNumId w:val="32"/>
  </w:num>
  <w:num w:numId="33" w16cid:durableId="692997242">
    <w:abstractNumId w:val="8"/>
  </w:num>
  <w:num w:numId="34" w16cid:durableId="548078063">
    <w:abstractNumId w:val="26"/>
  </w:num>
  <w:num w:numId="35" w16cid:durableId="14087689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1FF"/>
    <w:rsid w:val="00004E7E"/>
    <w:rsid w:val="00007882"/>
    <w:rsid w:val="00016EA9"/>
    <w:rsid w:val="00037CF7"/>
    <w:rsid w:val="00047E44"/>
    <w:rsid w:val="00050B45"/>
    <w:rsid w:val="00050E35"/>
    <w:rsid w:val="0006589F"/>
    <w:rsid w:val="0007787B"/>
    <w:rsid w:val="000B6E63"/>
    <w:rsid w:val="000C6AC3"/>
    <w:rsid w:val="000C7788"/>
    <w:rsid w:val="000D6A85"/>
    <w:rsid w:val="000E2B73"/>
    <w:rsid w:val="000F604A"/>
    <w:rsid w:val="001005CF"/>
    <w:rsid w:val="001006AE"/>
    <w:rsid w:val="00125757"/>
    <w:rsid w:val="00126952"/>
    <w:rsid w:val="0014299F"/>
    <w:rsid w:val="00157229"/>
    <w:rsid w:val="0016055B"/>
    <w:rsid w:val="001640F0"/>
    <w:rsid w:val="001A4591"/>
    <w:rsid w:val="001A45B5"/>
    <w:rsid w:val="001B3A44"/>
    <w:rsid w:val="001B619A"/>
    <w:rsid w:val="001C2AD8"/>
    <w:rsid w:val="001D20B6"/>
    <w:rsid w:val="001D74E1"/>
    <w:rsid w:val="001F65F0"/>
    <w:rsid w:val="0020586C"/>
    <w:rsid w:val="0022443E"/>
    <w:rsid w:val="00264AAD"/>
    <w:rsid w:val="00274261"/>
    <w:rsid w:val="002778DD"/>
    <w:rsid w:val="00290576"/>
    <w:rsid w:val="00290F08"/>
    <w:rsid w:val="002A47E0"/>
    <w:rsid w:val="002B3BF4"/>
    <w:rsid w:val="002C4D03"/>
    <w:rsid w:val="002C7F89"/>
    <w:rsid w:val="002D1F7C"/>
    <w:rsid w:val="002D5978"/>
    <w:rsid w:val="002D7AD9"/>
    <w:rsid w:val="002E5E50"/>
    <w:rsid w:val="002F0173"/>
    <w:rsid w:val="002F1BBC"/>
    <w:rsid w:val="002F2E0C"/>
    <w:rsid w:val="002F51E3"/>
    <w:rsid w:val="00302A52"/>
    <w:rsid w:val="00304A5C"/>
    <w:rsid w:val="00312060"/>
    <w:rsid w:val="00336354"/>
    <w:rsid w:val="00351A9D"/>
    <w:rsid w:val="00356F84"/>
    <w:rsid w:val="00362139"/>
    <w:rsid w:val="003621D4"/>
    <w:rsid w:val="00363211"/>
    <w:rsid w:val="00375A0D"/>
    <w:rsid w:val="00395C77"/>
    <w:rsid w:val="003B75AF"/>
    <w:rsid w:val="003B7AA5"/>
    <w:rsid w:val="003C3512"/>
    <w:rsid w:val="003C6059"/>
    <w:rsid w:val="003D73EF"/>
    <w:rsid w:val="00404036"/>
    <w:rsid w:val="0041006C"/>
    <w:rsid w:val="00413001"/>
    <w:rsid w:val="00413402"/>
    <w:rsid w:val="004275E3"/>
    <w:rsid w:val="00476686"/>
    <w:rsid w:val="00483340"/>
    <w:rsid w:val="004A6712"/>
    <w:rsid w:val="004B740A"/>
    <w:rsid w:val="004C10B7"/>
    <w:rsid w:val="004E381A"/>
    <w:rsid w:val="004E76CB"/>
    <w:rsid w:val="004F70E2"/>
    <w:rsid w:val="005038D9"/>
    <w:rsid w:val="00506F42"/>
    <w:rsid w:val="005148E1"/>
    <w:rsid w:val="00522AEB"/>
    <w:rsid w:val="005268E0"/>
    <w:rsid w:val="00534D5C"/>
    <w:rsid w:val="00552F07"/>
    <w:rsid w:val="005703CF"/>
    <w:rsid w:val="00577E81"/>
    <w:rsid w:val="00593E40"/>
    <w:rsid w:val="005A1151"/>
    <w:rsid w:val="005A24F1"/>
    <w:rsid w:val="005B2653"/>
    <w:rsid w:val="005B59F9"/>
    <w:rsid w:val="005D4380"/>
    <w:rsid w:val="005E7C35"/>
    <w:rsid w:val="005F2E35"/>
    <w:rsid w:val="005F42B9"/>
    <w:rsid w:val="005F63BB"/>
    <w:rsid w:val="0060019C"/>
    <w:rsid w:val="006046AF"/>
    <w:rsid w:val="00610C36"/>
    <w:rsid w:val="0063208C"/>
    <w:rsid w:val="006370AA"/>
    <w:rsid w:val="00640538"/>
    <w:rsid w:val="0065648B"/>
    <w:rsid w:val="00670BE3"/>
    <w:rsid w:val="00683115"/>
    <w:rsid w:val="0069188E"/>
    <w:rsid w:val="00692610"/>
    <w:rsid w:val="00695E71"/>
    <w:rsid w:val="006A5F61"/>
    <w:rsid w:val="006B61AB"/>
    <w:rsid w:val="006C0EA6"/>
    <w:rsid w:val="006E6CB0"/>
    <w:rsid w:val="006F2230"/>
    <w:rsid w:val="006F39E5"/>
    <w:rsid w:val="007006BD"/>
    <w:rsid w:val="00706C79"/>
    <w:rsid w:val="00707628"/>
    <w:rsid w:val="0072288E"/>
    <w:rsid w:val="00732A78"/>
    <w:rsid w:val="00762A2C"/>
    <w:rsid w:val="00765BE1"/>
    <w:rsid w:val="007701BE"/>
    <w:rsid w:val="00771574"/>
    <w:rsid w:val="00772B22"/>
    <w:rsid w:val="00774649"/>
    <w:rsid w:val="00776811"/>
    <w:rsid w:val="00793458"/>
    <w:rsid w:val="007D3099"/>
    <w:rsid w:val="007F3B8C"/>
    <w:rsid w:val="007F4452"/>
    <w:rsid w:val="0080094F"/>
    <w:rsid w:val="00803AA2"/>
    <w:rsid w:val="00803B2F"/>
    <w:rsid w:val="008218BB"/>
    <w:rsid w:val="00826114"/>
    <w:rsid w:val="00827524"/>
    <w:rsid w:val="00837B74"/>
    <w:rsid w:val="00854A9B"/>
    <w:rsid w:val="00864851"/>
    <w:rsid w:val="008A00B3"/>
    <w:rsid w:val="008B1F8F"/>
    <w:rsid w:val="008C0FBF"/>
    <w:rsid w:val="008D1B5A"/>
    <w:rsid w:val="008E3ADC"/>
    <w:rsid w:val="009132AD"/>
    <w:rsid w:val="00927069"/>
    <w:rsid w:val="00931EFC"/>
    <w:rsid w:val="00935785"/>
    <w:rsid w:val="009368A8"/>
    <w:rsid w:val="0094192B"/>
    <w:rsid w:val="00944A3F"/>
    <w:rsid w:val="00951613"/>
    <w:rsid w:val="00955F40"/>
    <w:rsid w:val="009604F9"/>
    <w:rsid w:val="009831FF"/>
    <w:rsid w:val="00983DA0"/>
    <w:rsid w:val="009846EF"/>
    <w:rsid w:val="00994386"/>
    <w:rsid w:val="009A16C7"/>
    <w:rsid w:val="009B4294"/>
    <w:rsid w:val="009C1763"/>
    <w:rsid w:val="009D0F48"/>
    <w:rsid w:val="009F02B7"/>
    <w:rsid w:val="009F4731"/>
    <w:rsid w:val="00A0219A"/>
    <w:rsid w:val="00A05550"/>
    <w:rsid w:val="00A17F31"/>
    <w:rsid w:val="00A21297"/>
    <w:rsid w:val="00A258CB"/>
    <w:rsid w:val="00A321D5"/>
    <w:rsid w:val="00A34D9C"/>
    <w:rsid w:val="00A66D0F"/>
    <w:rsid w:val="00A70280"/>
    <w:rsid w:val="00A8445E"/>
    <w:rsid w:val="00A853FF"/>
    <w:rsid w:val="00A976BC"/>
    <w:rsid w:val="00AB2AD1"/>
    <w:rsid w:val="00AD6E1C"/>
    <w:rsid w:val="00AF0A92"/>
    <w:rsid w:val="00AF0F13"/>
    <w:rsid w:val="00B067AA"/>
    <w:rsid w:val="00B109B0"/>
    <w:rsid w:val="00B14FD3"/>
    <w:rsid w:val="00B158B7"/>
    <w:rsid w:val="00B3165A"/>
    <w:rsid w:val="00B35AC2"/>
    <w:rsid w:val="00B37C51"/>
    <w:rsid w:val="00B453EC"/>
    <w:rsid w:val="00B47DE8"/>
    <w:rsid w:val="00B6753A"/>
    <w:rsid w:val="00B920CB"/>
    <w:rsid w:val="00B926DA"/>
    <w:rsid w:val="00BA010D"/>
    <w:rsid w:val="00BC10B9"/>
    <w:rsid w:val="00BC714A"/>
    <w:rsid w:val="00C15D4F"/>
    <w:rsid w:val="00C1769F"/>
    <w:rsid w:val="00C3110C"/>
    <w:rsid w:val="00C34B69"/>
    <w:rsid w:val="00C36B8C"/>
    <w:rsid w:val="00C459D4"/>
    <w:rsid w:val="00C4653C"/>
    <w:rsid w:val="00C56F92"/>
    <w:rsid w:val="00C80979"/>
    <w:rsid w:val="00C86A01"/>
    <w:rsid w:val="00C96DC5"/>
    <w:rsid w:val="00CC0D5B"/>
    <w:rsid w:val="00CD2086"/>
    <w:rsid w:val="00CD6180"/>
    <w:rsid w:val="00CF566B"/>
    <w:rsid w:val="00D0248C"/>
    <w:rsid w:val="00D106A8"/>
    <w:rsid w:val="00D10A74"/>
    <w:rsid w:val="00D12DF9"/>
    <w:rsid w:val="00D24AAF"/>
    <w:rsid w:val="00D3028A"/>
    <w:rsid w:val="00D66CA9"/>
    <w:rsid w:val="00D8404C"/>
    <w:rsid w:val="00DA08C8"/>
    <w:rsid w:val="00DB0BE7"/>
    <w:rsid w:val="00DB47D3"/>
    <w:rsid w:val="00DB4A98"/>
    <w:rsid w:val="00DB6B9F"/>
    <w:rsid w:val="00DC0238"/>
    <w:rsid w:val="00DC12B8"/>
    <w:rsid w:val="00DC4CC4"/>
    <w:rsid w:val="00DE3CB0"/>
    <w:rsid w:val="00DF1AF8"/>
    <w:rsid w:val="00E00D30"/>
    <w:rsid w:val="00E01FBC"/>
    <w:rsid w:val="00E03280"/>
    <w:rsid w:val="00E250E6"/>
    <w:rsid w:val="00E42E2B"/>
    <w:rsid w:val="00E633D2"/>
    <w:rsid w:val="00E7581E"/>
    <w:rsid w:val="00E76190"/>
    <w:rsid w:val="00E813E6"/>
    <w:rsid w:val="00E92209"/>
    <w:rsid w:val="00EA06C7"/>
    <w:rsid w:val="00ED6BBA"/>
    <w:rsid w:val="00EF06AC"/>
    <w:rsid w:val="00EF4682"/>
    <w:rsid w:val="00F00A08"/>
    <w:rsid w:val="00F13A38"/>
    <w:rsid w:val="00F13DB1"/>
    <w:rsid w:val="00F17680"/>
    <w:rsid w:val="00F231A5"/>
    <w:rsid w:val="00F4319E"/>
    <w:rsid w:val="00F64385"/>
    <w:rsid w:val="00F648FF"/>
    <w:rsid w:val="00F67DDB"/>
    <w:rsid w:val="00F73507"/>
    <w:rsid w:val="00F80509"/>
    <w:rsid w:val="00F80533"/>
    <w:rsid w:val="00F90D72"/>
    <w:rsid w:val="00FA1D0E"/>
    <w:rsid w:val="00FB6FFA"/>
    <w:rsid w:val="00FE2524"/>
    <w:rsid w:val="00FE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EC7E5"/>
  <w15:docId w15:val="{5AD8B963-2F79-4260-AE27-30C66CF6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E44"/>
    <w:pPr>
      <w:spacing w:after="0" w:line="240" w:lineRule="auto"/>
      <w:contextualSpacing/>
    </w:pPr>
    <w:rPr>
      <w:sz w:val="26"/>
    </w:rPr>
  </w:style>
  <w:style w:type="paragraph" w:styleId="Heading1">
    <w:name w:val="heading 1"/>
    <w:basedOn w:val="Normal"/>
    <w:next w:val="Normal"/>
    <w:uiPriority w:val="9"/>
    <w:qFormat/>
    <w:pPr>
      <w:keepNext/>
      <w:keepLines/>
      <w:spacing w:before="400"/>
      <w:outlineLvl w:val="0"/>
    </w:pPr>
    <w:rPr>
      <w:b/>
      <w:sz w:val="40"/>
      <w:szCs w:val="40"/>
    </w:rPr>
  </w:style>
  <w:style w:type="paragraph" w:styleId="Heading2">
    <w:name w:val="heading 2"/>
    <w:basedOn w:val="Normal"/>
    <w:next w:val="Normal"/>
    <w:uiPriority w:val="9"/>
    <w:unhideWhenUsed/>
    <w:qFormat/>
    <w:pPr>
      <w:keepNext/>
      <w:keepLines/>
      <w:spacing w:before="240" w:after="24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jc w:val="center"/>
    </w:pPr>
    <w:rPr>
      <w:b/>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3C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001"/>
    <w:pPr>
      <w:ind w:left="720"/>
    </w:pPr>
  </w:style>
  <w:style w:type="paragraph" w:styleId="Header">
    <w:name w:val="header"/>
    <w:basedOn w:val="Normal"/>
    <w:link w:val="HeaderChar"/>
    <w:uiPriority w:val="99"/>
    <w:unhideWhenUsed/>
    <w:rsid w:val="00E813E6"/>
    <w:pPr>
      <w:tabs>
        <w:tab w:val="center" w:pos="4680"/>
        <w:tab w:val="right" w:pos="9360"/>
      </w:tabs>
    </w:pPr>
  </w:style>
  <w:style w:type="character" w:customStyle="1" w:styleId="HeaderChar">
    <w:name w:val="Header Char"/>
    <w:basedOn w:val="DefaultParagraphFont"/>
    <w:link w:val="Header"/>
    <w:uiPriority w:val="99"/>
    <w:rsid w:val="00E813E6"/>
  </w:style>
  <w:style w:type="paragraph" w:styleId="Footer">
    <w:name w:val="footer"/>
    <w:basedOn w:val="Normal"/>
    <w:link w:val="FooterChar"/>
    <w:uiPriority w:val="99"/>
    <w:unhideWhenUsed/>
    <w:rsid w:val="00E813E6"/>
    <w:pPr>
      <w:tabs>
        <w:tab w:val="center" w:pos="4680"/>
        <w:tab w:val="right" w:pos="9360"/>
      </w:tabs>
    </w:pPr>
  </w:style>
  <w:style w:type="character" w:customStyle="1" w:styleId="FooterChar">
    <w:name w:val="Footer Char"/>
    <w:basedOn w:val="DefaultParagraphFont"/>
    <w:link w:val="Footer"/>
    <w:uiPriority w:val="99"/>
    <w:rsid w:val="00E813E6"/>
  </w:style>
  <w:style w:type="paragraph" w:styleId="CommentSubject">
    <w:name w:val="annotation subject"/>
    <w:basedOn w:val="CommentText"/>
    <w:next w:val="CommentText"/>
    <w:link w:val="CommentSubjectChar"/>
    <w:uiPriority w:val="99"/>
    <w:semiHidden/>
    <w:unhideWhenUsed/>
    <w:rsid w:val="00C36B8C"/>
    <w:rPr>
      <w:b/>
      <w:bCs/>
    </w:rPr>
  </w:style>
  <w:style w:type="character" w:customStyle="1" w:styleId="CommentSubjectChar">
    <w:name w:val="Comment Subject Char"/>
    <w:basedOn w:val="CommentTextChar"/>
    <w:link w:val="CommentSubject"/>
    <w:uiPriority w:val="99"/>
    <w:semiHidden/>
    <w:rsid w:val="00C36B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18729">
      <w:bodyDiv w:val="1"/>
      <w:marLeft w:val="0"/>
      <w:marRight w:val="0"/>
      <w:marTop w:val="0"/>
      <w:marBottom w:val="0"/>
      <w:divBdr>
        <w:top w:val="none" w:sz="0" w:space="0" w:color="auto"/>
        <w:left w:val="none" w:sz="0" w:space="0" w:color="auto"/>
        <w:bottom w:val="none" w:sz="0" w:space="0" w:color="auto"/>
        <w:right w:val="none" w:sz="0" w:space="0" w:color="auto"/>
      </w:divBdr>
      <w:divsChild>
        <w:div w:id="83501075">
          <w:marLeft w:val="0"/>
          <w:marRight w:val="0"/>
          <w:marTop w:val="0"/>
          <w:marBottom w:val="0"/>
          <w:divBdr>
            <w:top w:val="none" w:sz="0" w:space="0" w:color="auto"/>
            <w:left w:val="none" w:sz="0" w:space="0" w:color="auto"/>
            <w:bottom w:val="single" w:sz="4" w:space="0" w:color="F8FAFD"/>
            <w:right w:val="none" w:sz="0" w:space="0" w:color="auto"/>
          </w:divBdr>
          <w:divsChild>
            <w:div w:id="319119334">
              <w:marLeft w:val="0"/>
              <w:marRight w:val="0"/>
              <w:marTop w:val="0"/>
              <w:marBottom w:val="0"/>
              <w:divBdr>
                <w:top w:val="none" w:sz="0" w:space="0" w:color="auto"/>
                <w:left w:val="none" w:sz="0" w:space="0" w:color="auto"/>
                <w:bottom w:val="none" w:sz="0" w:space="0" w:color="auto"/>
                <w:right w:val="none" w:sz="0" w:space="0" w:color="auto"/>
              </w:divBdr>
              <w:divsChild>
                <w:div w:id="702756118">
                  <w:marLeft w:val="0"/>
                  <w:marRight w:val="0"/>
                  <w:marTop w:val="0"/>
                  <w:marBottom w:val="0"/>
                  <w:divBdr>
                    <w:top w:val="none" w:sz="0" w:space="0" w:color="auto"/>
                    <w:left w:val="none" w:sz="0" w:space="0" w:color="auto"/>
                    <w:bottom w:val="none" w:sz="0" w:space="0" w:color="auto"/>
                    <w:right w:val="none" w:sz="0" w:space="0" w:color="auto"/>
                  </w:divBdr>
                  <w:divsChild>
                    <w:div w:id="1087771807">
                      <w:marLeft w:val="0"/>
                      <w:marRight w:val="0"/>
                      <w:marTop w:val="0"/>
                      <w:marBottom w:val="0"/>
                      <w:divBdr>
                        <w:top w:val="none" w:sz="0" w:space="0" w:color="auto"/>
                        <w:left w:val="none" w:sz="0" w:space="0" w:color="auto"/>
                        <w:bottom w:val="none" w:sz="0" w:space="0" w:color="auto"/>
                        <w:right w:val="none" w:sz="0" w:space="0" w:color="auto"/>
                      </w:divBdr>
                      <w:divsChild>
                        <w:div w:id="474563337">
                          <w:marLeft w:val="810"/>
                          <w:marRight w:val="0"/>
                          <w:marTop w:val="0"/>
                          <w:marBottom w:val="0"/>
                          <w:divBdr>
                            <w:top w:val="none" w:sz="0" w:space="0" w:color="auto"/>
                            <w:left w:val="none" w:sz="0" w:space="0" w:color="auto"/>
                            <w:bottom w:val="none" w:sz="0" w:space="0" w:color="auto"/>
                            <w:right w:val="none" w:sz="0" w:space="0" w:color="auto"/>
                          </w:divBdr>
                          <w:divsChild>
                            <w:div w:id="1460221553">
                              <w:marLeft w:val="0"/>
                              <w:marRight w:val="0"/>
                              <w:marTop w:val="0"/>
                              <w:marBottom w:val="0"/>
                              <w:divBdr>
                                <w:top w:val="none" w:sz="0" w:space="0" w:color="auto"/>
                                <w:left w:val="none" w:sz="0" w:space="0" w:color="auto"/>
                                <w:bottom w:val="none" w:sz="0" w:space="0" w:color="auto"/>
                                <w:right w:val="none" w:sz="0" w:space="0" w:color="auto"/>
                              </w:divBdr>
                              <w:divsChild>
                                <w:div w:id="1135217987">
                                  <w:marLeft w:val="0"/>
                                  <w:marRight w:val="0"/>
                                  <w:marTop w:val="0"/>
                                  <w:marBottom w:val="0"/>
                                  <w:divBdr>
                                    <w:top w:val="none" w:sz="0" w:space="0" w:color="auto"/>
                                    <w:left w:val="none" w:sz="0" w:space="0" w:color="auto"/>
                                    <w:bottom w:val="none" w:sz="0" w:space="0" w:color="auto"/>
                                    <w:right w:val="none" w:sz="0" w:space="0" w:color="auto"/>
                                  </w:divBdr>
                                  <w:divsChild>
                                    <w:div w:id="1194152437">
                                      <w:marLeft w:val="0"/>
                                      <w:marRight w:val="0"/>
                                      <w:marTop w:val="0"/>
                                      <w:marBottom w:val="0"/>
                                      <w:divBdr>
                                        <w:top w:val="none" w:sz="0" w:space="0" w:color="auto"/>
                                        <w:left w:val="none" w:sz="0" w:space="0" w:color="auto"/>
                                        <w:bottom w:val="none" w:sz="0" w:space="0" w:color="auto"/>
                                        <w:right w:val="none" w:sz="0" w:space="0" w:color="auto"/>
                                      </w:divBdr>
                                      <w:divsChild>
                                        <w:div w:id="7459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01262">
              <w:marLeft w:val="0"/>
              <w:marRight w:val="0"/>
              <w:marTop w:val="0"/>
              <w:marBottom w:val="0"/>
              <w:divBdr>
                <w:top w:val="none" w:sz="0" w:space="0" w:color="auto"/>
                <w:left w:val="none" w:sz="0" w:space="0" w:color="auto"/>
                <w:bottom w:val="none" w:sz="0" w:space="0" w:color="auto"/>
                <w:right w:val="none" w:sz="0" w:space="0" w:color="auto"/>
              </w:divBdr>
              <w:divsChild>
                <w:div w:id="1812404016">
                  <w:marLeft w:val="0"/>
                  <w:marRight w:val="0"/>
                  <w:marTop w:val="0"/>
                  <w:marBottom w:val="0"/>
                  <w:divBdr>
                    <w:top w:val="none" w:sz="0" w:space="0" w:color="auto"/>
                    <w:left w:val="none" w:sz="0" w:space="0" w:color="auto"/>
                    <w:bottom w:val="none" w:sz="0" w:space="0" w:color="auto"/>
                    <w:right w:val="none" w:sz="0" w:space="0" w:color="auto"/>
                  </w:divBdr>
                  <w:divsChild>
                    <w:div w:id="701132891">
                      <w:marLeft w:val="0"/>
                      <w:marRight w:val="0"/>
                      <w:marTop w:val="0"/>
                      <w:marBottom w:val="0"/>
                      <w:divBdr>
                        <w:top w:val="none" w:sz="0" w:space="0" w:color="auto"/>
                        <w:left w:val="none" w:sz="0" w:space="0" w:color="auto"/>
                        <w:bottom w:val="none" w:sz="0" w:space="0" w:color="auto"/>
                        <w:right w:val="none" w:sz="0" w:space="0" w:color="auto"/>
                      </w:divBdr>
                      <w:divsChild>
                        <w:div w:id="1176964565">
                          <w:marLeft w:val="0"/>
                          <w:marRight w:val="0"/>
                          <w:marTop w:val="0"/>
                          <w:marBottom w:val="0"/>
                          <w:divBdr>
                            <w:top w:val="none" w:sz="0" w:space="0" w:color="auto"/>
                            <w:left w:val="none" w:sz="0" w:space="0" w:color="auto"/>
                            <w:bottom w:val="single" w:sz="6" w:space="0" w:color="C7C7C7"/>
                            <w:right w:val="none" w:sz="0" w:space="0" w:color="auto"/>
                          </w:divBdr>
                          <w:divsChild>
                            <w:div w:id="1494486125">
                              <w:marLeft w:val="0"/>
                              <w:marRight w:val="0"/>
                              <w:marTop w:val="0"/>
                              <w:marBottom w:val="0"/>
                              <w:divBdr>
                                <w:top w:val="none" w:sz="0" w:space="0" w:color="auto"/>
                                <w:left w:val="none" w:sz="0" w:space="0" w:color="auto"/>
                                <w:bottom w:val="none" w:sz="0" w:space="0" w:color="auto"/>
                                <w:right w:val="none" w:sz="0" w:space="0" w:color="auto"/>
                              </w:divBdr>
                              <w:divsChild>
                                <w:div w:id="1797482332">
                                  <w:marLeft w:val="0"/>
                                  <w:marRight w:val="0"/>
                                  <w:marTop w:val="0"/>
                                  <w:marBottom w:val="0"/>
                                  <w:divBdr>
                                    <w:top w:val="none" w:sz="0" w:space="0" w:color="auto"/>
                                    <w:left w:val="none" w:sz="0" w:space="0" w:color="auto"/>
                                    <w:bottom w:val="none" w:sz="0" w:space="0" w:color="auto"/>
                                    <w:right w:val="none" w:sz="0" w:space="0" w:color="auto"/>
                                  </w:divBdr>
                                  <w:divsChild>
                                    <w:div w:id="1508129792">
                                      <w:marLeft w:val="0"/>
                                      <w:marRight w:val="0"/>
                                      <w:marTop w:val="0"/>
                                      <w:marBottom w:val="0"/>
                                      <w:divBdr>
                                        <w:top w:val="none" w:sz="0" w:space="0" w:color="auto"/>
                                        <w:left w:val="none" w:sz="0" w:space="0" w:color="auto"/>
                                        <w:bottom w:val="none" w:sz="0" w:space="0" w:color="auto"/>
                                        <w:right w:val="none" w:sz="0" w:space="0" w:color="auto"/>
                                      </w:divBdr>
                                      <w:divsChild>
                                        <w:div w:id="64789852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239092">
          <w:marLeft w:val="0"/>
          <w:marRight w:val="0"/>
          <w:marTop w:val="0"/>
          <w:marBottom w:val="0"/>
          <w:divBdr>
            <w:top w:val="none" w:sz="0" w:space="0" w:color="auto"/>
            <w:left w:val="none" w:sz="0" w:space="0" w:color="auto"/>
            <w:bottom w:val="none" w:sz="0" w:space="0" w:color="auto"/>
            <w:right w:val="none" w:sz="0" w:space="0" w:color="auto"/>
          </w:divBdr>
          <w:divsChild>
            <w:div w:id="2089842432">
              <w:marLeft w:val="0"/>
              <w:marRight w:val="0"/>
              <w:marTop w:val="0"/>
              <w:marBottom w:val="0"/>
              <w:divBdr>
                <w:top w:val="none" w:sz="0" w:space="0" w:color="auto"/>
                <w:left w:val="none" w:sz="0" w:space="0" w:color="auto"/>
                <w:bottom w:val="none" w:sz="0" w:space="0" w:color="auto"/>
                <w:right w:val="none" w:sz="0" w:space="0" w:color="auto"/>
              </w:divBdr>
              <w:divsChild>
                <w:div w:id="1448308389">
                  <w:marLeft w:val="0"/>
                  <w:marRight w:val="0"/>
                  <w:marTop w:val="0"/>
                  <w:marBottom w:val="0"/>
                  <w:divBdr>
                    <w:top w:val="none" w:sz="0" w:space="0" w:color="auto"/>
                    <w:left w:val="none" w:sz="0" w:space="0" w:color="auto"/>
                    <w:bottom w:val="none" w:sz="0" w:space="0" w:color="auto"/>
                    <w:right w:val="none" w:sz="0" w:space="0" w:color="auto"/>
                  </w:divBdr>
                  <w:divsChild>
                    <w:div w:id="1627734006">
                      <w:marLeft w:val="0"/>
                      <w:marRight w:val="0"/>
                      <w:marTop w:val="0"/>
                      <w:marBottom w:val="0"/>
                      <w:divBdr>
                        <w:top w:val="none" w:sz="0" w:space="0" w:color="auto"/>
                        <w:left w:val="none" w:sz="0" w:space="0" w:color="auto"/>
                        <w:bottom w:val="none" w:sz="0" w:space="0" w:color="auto"/>
                        <w:right w:val="none" w:sz="0" w:space="0" w:color="auto"/>
                      </w:divBdr>
                      <w:divsChild>
                        <w:div w:id="1720935410">
                          <w:marLeft w:val="0"/>
                          <w:marRight w:val="0"/>
                          <w:marTop w:val="0"/>
                          <w:marBottom w:val="0"/>
                          <w:divBdr>
                            <w:top w:val="none" w:sz="0" w:space="0" w:color="auto"/>
                            <w:left w:val="none" w:sz="0" w:space="0" w:color="auto"/>
                            <w:bottom w:val="none" w:sz="0" w:space="0" w:color="auto"/>
                            <w:right w:val="none" w:sz="0" w:space="0" w:color="auto"/>
                          </w:divBdr>
                          <w:divsChild>
                            <w:div w:id="1123188292">
                              <w:marLeft w:val="0"/>
                              <w:marRight w:val="0"/>
                              <w:marTop w:val="0"/>
                              <w:marBottom w:val="0"/>
                              <w:divBdr>
                                <w:top w:val="none" w:sz="0" w:space="0" w:color="auto"/>
                                <w:left w:val="none" w:sz="0" w:space="0" w:color="auto"/>
                                <w:bottom w:val="none" w:sz="0" w:space="0" w:color="auto"/>
                                <w:right w:val="none" w:sz="0" w:space="0" w:color="auto"/>
                              </w:divBdr>
                              <w:divsChild>
                                <w:div w:id="911693975">
                                  <w:marLeft w:val="0"/>
                                  <w:marRight w:val="0"/>
                                  <w:marTop w:val="0"/>
                                  <w:marBottom w:val="0"/>
                                  <w:divBdr>
                                    <w:top w:val="none" w:sz="0" w:space="0" w:color="auto"/>
                                    <w:left w:val="none" w:sz="0" w:space="0" w:color="auto"/>
                                    <w:bottom w:val="none" w:sz="0" w:space="0" w:color="auto"/>
                                    <w:right w:val="none" w:sz="0" w:space="0" w:color="auto"/>
                                  </w:divBdr>
                                  <w:divsChild>
                                    <w:div w:id="1541436876">
                                      <w:marLeft w:val="0"/>
                                      <w:marRight w:val="0"/>
                                      <w:marTop w:val="0"/>
                                      <w:marBottom w:val="0"/>
                                      <w:divBdr>
                                        <w:top w:val="none" w:sz="0" w:space="0" w:color="auto"/>
                                        <w:left w:val="none" w:sz="0" w:space="0" w:color="auto"/>
                                        <w:bottom w:val="none" w:sz="0" w:space="0" w:color="auto"/>
                                        <w:right w:val="none" w:sz="0" w:space="0" w:color="auto"/>
                                      </w:divBdr>
                                      <w:divsChild>
                                        <w:div w:id="1713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355">
                              <w:marLeft w:val="0"/>
                              <w:marRight w:val="0"/>
                              <w:marTop w:val="0"/>
                              <w:marBottom w:val="0"/>
                              <w:divBdr>
                                <w:top w:val="none" w:sz="0" w:space="0" w:color="auto"/>
                                <w:left w:val="none" w:sz="0" w:space="0" w:color="auto"/>
                                <w:bottom w:val="none" w:sz="0" w:space="0" w:color="auto"/>
                                <w:right w:val="none" w:sz="0" w:space="0" w:color="auto"/>
                              </w:divBdr>
                              <w:divsChild>
                                <w:div w:id="334500795">
                                  <w:marLeft w:val="0"/>
                                  <w:marRight w:val="0"/>
                                  <w:marTop w:val="0"/>
                                  <w:marBottom w:val="0"/>
                                  <w:divBdr>
                                    <w:top w:val="none" w:sz="0" w:space="0" w:color="auto"/>
                                    <w:left w:val="none" w:sz="0" w:space="0" w:color="auto"/>
                                    <w:bottom w:val="none" w:sz="0" w:space="0" w:color="auto"/>
                                    <w:right w:val="none" w:sz="0" w:space="0" w:color="auto"/>
                                  </w:divBdr>
                                  <w:divsChild>
                                    <w:div w:id="2129080634">
                                      <w:marLeft w:val="0"/>
                                      <w:marRight w:val="0"/>
                                      <w:marTop w:val="0"/>
                                      <w:marBottom w:val="0"/>
                                      <w:divBdr>
                                        <w:top w:val="none" w:sz="0" w:space="0" w:color="auto"/>
                                        <w:left w:val="none" w:sz="0" w:space="0" w:color="auto"/>
                                        <w:bottom w:val="none" w:sz="0" w:space="0" w:color="auto"/>
                                        <w:right w:val="none" w:sz="0" w:space="0" w:color="auto"/>
                                      </w:divBdr>
                                      <w:divsChild>
                                        <w:div w:id="9270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39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3305">
          <w:marLeft w:val="0"/>
          <w:marRight w:val="0"/>
          <w:marTop w:val="0"/>
          <w:marBottom w:val="0"/>
          <w:divBdr>
            <w:top w:val="none" w:sz="0" w:space="0" w:color="auto"/>
            <w:left w:val="none" w:sz="0" w:space="0" w:color="auto"/>
            <w:bottom w:val="none" w:sz="0" w:space="0" w:color="auto"/>
            <w:right w:val="none" w:sz="0" w:space="0" w:color="auto"/>
          </w:divBdr>
          <w:divsChild>
            <w:div w:id="303126966">
              <w:marLeft w:val="0"/>
              <w:marRight w:val="0"/>
              <w:marTop w:val="0"/>
              <w:marBottom w:val="0"/>
              <w:divBdr>
                <w:top w:val="single" w:sz="12" w:space="0" w:color="0B57D0"/>
                <w:left w:val="single" w:sz="12" w:space="2" w:color="0B57D0"/>
                <w:bottom w:val="single" w:sz="12" w:space="0" w:color="0B57D0"/>
                <w:right w:val="single" w:sz="12" w:space="2" w:color="0B57D0"/>
              </w:divBdr>
              <w:divsChild>
                <w:div w:id="7780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20143">
          <w:marLeft w:val="0"/>
          <w:marRight w:val="0"/>
          <w:marTop w:val="0"/>
          <w:marBottom w:val="0"/>
          <w:divBdr>
            <w:top w:val="none" w:sz="0" w:space="0" w:color="auto"/>
            <w:left w:val="none" w:sz="0" w:space="0" w:color="auto"/>
            <w:bottom w:val="none" w:sz="0" w:space="0" w:color="auto"/>
            <w:right w:val="none" w:sz="0" w:space="0" w:color="auto"/>
          </w:divBdr>
        </w:div>
        <w:div w:id="21168993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H01.GVHD.&#272;&#7873;%20c&#432;&#417;ng%20%5b20251127-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44FC7-BFE6-4F35-8AEE-FF500A82F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H01.GVHD.Đề cương [20251127-1].dotx</Template>
  <TotalTime>45</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LENOVO</cp:lastModifiedBy>
  <cp:revision>18</cp:revision>
  <cp:lastPrinted>2025-11-27T00:23:00Z</cp:lastPrinted>
  <dcterms:created xsi:type="dcterms:W3CDTF">2026-10-01T08:24:00Z</dcterms:created>
  <dcterms:modified xsi:type="dcterms:W3CDTF">2026-10-01T09:27:00Z</dcterms:modified>
</cp:coreProperties>
</file>